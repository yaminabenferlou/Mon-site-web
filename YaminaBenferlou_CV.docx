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482" w:type="dxa"/>
        <w:tblCellMar>
          <w:left w:w="144" w:type="dxa"/>
          <w:right w:w="144" w:type="dxa"/>
        </w:tblCellMar>
        <w:tblLook w:val="0600" w:firstRow="0" w:lastRow="0" w:firstColumn="0" w:lastColumn="0" w:noHBand="1" w:noVBand="1"/>
        <w:tblDescription w:val="Tableau"/>
      </w:tblPr>
      <w:tblGrid>
        <w:gridCol w:w="308"/>
        <w:gridCol w:w="3378"/>
        <w:gridCol w:w="7513"/>
        <w:gridCol w:w="283"/>
      </w:tblGrid>
      <w:tr w:rsidR="00B30ADF" w14:paraId="7019A91C" w14:textId="77777777" w:rsidTr="00A25D66">
        <w:trPr>
          <w:trHeight w:val="1560"/>
        </w:trPr>
        <w:tc>
          <w:tcPr>
            <w:tcW w:w="308" w:type="dxa"/>
            <w:tcBorders>
              <w:bottom w:val="single" w:sz="12" w:space="0" w:color="3C3388" w:themeColor="accent6"/>
            </w:tcBorders>
          </w:tcPr>
          <w:p w14:paraId="527A5D8E" w14:textId="764751A0" w:rsidR="00B30ADF" w:rsidRDefault="00B30ADF" w:rsidP="00025726"/>
        </w:tc>
        <w:tc>
          <w:tcPr>
            <w:tcW w:w="11174" w:type="dxa"/>
            <w:gridSpan w:val="3"/>
            <w:tcBorders>
              <w:bottom w:val="single" w:sz="12" w:space="0" w:color="3C3388" w:themeColor="accent6"/>
            </w:tcBorders>
          </w:tcPr>
          <w:p w14:paraId="3B63DF1D" w14:textId="67109807" w:rsidR="00B30ADF" w:rsidRPr="00BA22A4" w:rsidRDefault="00B30ADF" w:rsidP="000737B2">
            <w:pPr>
              <w:pStyle w:val="Titre"/>
              <w:rPr>
                <w:b/>
                <w:bCs/>
                <w:color w:val="2D2665" w:themeColor="accent6" w:themeShade="BF"/>
                <w:sz w:val="44"/>
                <w:szCs w:val="16"/>
              </w:rPr>
            </w:pPr>
            <w:r w:rsidRPr="00BA22A4">
              <w:rPr>
                <w:b/>
                <w:bCs/>
                <w:color w:val="2D2665" w:themeColor="accent6" w:themeShade="BF"/>
                <w:sz w:val="44"/>
                <w:szCs w:val="16"/>
                <w:lang w:bidi="fr-FR"/>
              </w:rPr>
              <w:t>Yamina BENFERLOU</w:t>
            </w:r>
          </w:p>
          <w:p w14:paraId="56C001C6" w14:textId="4371C573" w:rsidR="00B30ADF" w:rsidRPr="00B30ADF" w:rsidRDefault="00BA22A4" w:rsidP="0007690E">
            <w:pPr>
              <w:pStyle w:val="Sous-titre"/>
              <w:jc w:val="right"/>
              <w:rPr>
                <w:sz w:val="24"/>
                <w:szCs w:val="22"/>
                <w:lang w:bidi="fr-FR"/>
              </w:rPr>
            </w:pPr>
            <w:r>
              <w:rPr>
                <w:sz w:val="24"/>
                <w:szCs w:val="22"/>
                <w:lang w:bidi="fr-FR"/>
              </w:rPr>
              <w:t xml:space="preserve">                                                          </w:t>
            </w:r>
            <w:r w:rsidR="00A25D66">
              <w:rPr>
                <w:sz w:val="24"/>
                <w:szCs w:val="22"/>
                <w:lang w:bidi="fr-FR"/>
              </w:rPr>
              <w:t xml:space="preserve">   </w:t>
            </w:r>
            <w:r w:rsidR="00B30ADF" w:rsidRPr="00B30ADF">
              <w:rPr>
                <w:sz w:val="24"/>
                <w:szCs w:val="22"/>
                <w:lang w:bidi="fr-FR"/>
              </w:rPr>
              <w:t>Etudiante en data science à la recherche d’une alternance à partir de septembre 202</w:t>
            </w:r>
            <w:r w:rsidR="001378F3">
              <w:rPr>
                <w:sz w:val="24"/>
                <w:szCs w:val="22"/>
                <w:lang w:bidi="fr-FR"/>
              </w:rPr>
              <w:t>6</w:t>
            </w:r>
            <w:r w:rsidR="00B30ADF" w:rsidRPr="00B30ADF">
              <w:rPr>
                <w:sz w:val="24"/>
                <w:szCs w:val="22"/>
                <w:lang w:bidi="fr-FR"/>
              </w:rPr>
              <w:t xml:space="preserve"> </w:t>
            </w:r>
          </w:p>
          <w:p w14:paraId="01731CCD" w14:textId="7C4A38CA" w:rsidR="00B30ADF" w:rsidRPr="00B30ADF" w:rsidRDefault="00B30ADF" w:rsidP="0007690E">
            <w:pPr>
              <w:jc w:val="right"/>
              <w:rPr>
                <w:i/>
                <w:iCs/>
                <w:lang w:bidi="fr-FR"/>
              </w:rPr>
            </w:pPr>
            <w:r w:rsidRPr="00B30ADF">
              <w:rPr>
                <w:i/>
                <w:iCs/>
                <w:sz w:val="20"/>
                <w:szCs w:val="26"/>
                <w:lang w:bidi="fr-FR"/>
              </w:rPr>
              <w:t xml:space="preserve">Rythme : 3 jours en entreprise / 2 jours école </w:t>
            </w:r>
          </w:p>
        </w:tc>
      </w:tr>
      <w:tr w:rsidR="005872B1" w14:paraId="3F375E96" w14:textId="77777777" w:rsidTr="00B30ADF">
        <w:tblPrEx>
          <w:tblCellMar>
            <w:top w:w="216" w:type="dxa"/>
            <w:left w:w="216" w:type="dxa"/>
            <w:right w:w="216" w:type="dxa"/>
          </w:tblCellMar>
        </w:tblPrEx>
        <w:trPr>
          <w:gridAfter w:val="1"/>
          <w:wAfter w:w="283" w:type="dxa"/>
          <w:trHeight w:val="2364"/>
        </w:trPr>
        <w:tc>
          <w:tcPr>
            <w:tcW w:w="3686" w:type="dxa"/>
            <w:gridSpan w:val="2"/>
            <w:tcBorders>
              <w:top w:val="single" w:sz="12" w:space="0" w:color="3C3388" w:themeColor="accent6"/>
              <w:right w:val="single" w:sz="12" w:space="0" w:color="3C3388" w:themeColor="accent6"/>
            </w:tcBorders>
          </w:tcPr>
          <w:p w14:paraId="23798F6F" w14:textId="2640FF2D" w:rsidR="00096A49" w:rsidRPr="007B79B8" w:rsidRDefault="007639F9" w:rsidP="00A04952">
            <w:pPr>
              <w:pStyle w:val="Titre1"/>
            </w:pPr>
            <w:r>
              <w:rPr>
                <w:lang w:bidi="fr-FR"/>
              </w:rPr>
              <w:t>COORDONNEES</w:t>
            </w:r>
          </w:p>
          <w:p w14:paraId="09805D55" w14:textId="3B40702B" w:rsidR="00096A49" w:rsidRPr="00806472" w:rsidRDefault="000737B2" w:rsidP="00C95A9B">
            <w:pPr>
              <w:spacing w:line="276" w:lineRule="auto"/>
              <w:jc w:val="both"/>
            </w:pPr>
            <w:r>
              <w:rPr>
                <w:lang w:bidi="fr-FR"/>
              </w:rPr>
              <w:t xml:space="preserve"> </w:t>
            </w:r>
            <w:r w:rsidR="00806472" w:rsidRPr="00806472">
              <w:rPr>
                <w:lang w:bidi="fr-FR"/>
              </w:rPr>
              <w:t>07 51 02 15 66</w:t>
            </w:r>
          </w:p>
          <w:p w14:paraId="1C894EB6" w14:textId="1B08CA2A" w:rsidR="00096A49" w:rsidRPr="00806472" w:rsidRDefault="000737B2" w:rsidP="00C95A9B">
            <w:pPr>
              <w:spacing w:line="276" w:lineRule="auto"/>
              <w:jc w:val="both"/>
            </w:pPr>
            <w:r>
              <w:rPr>
                <w:lang w:bidi="fr-FR"/>
              </w:rPr>
              <w:t xml:space="preserve"> </w:t>
            </w:r>
            <w:r w:rsidR="00806472" w:rsidRPr="00806472">
              <w:rPr>
                <w:lang w:bidi="fr-FR"/>
              </w:rPr>
              <w:t>Île d</w:t>
            </w:r>
            <w:r w:rsidR="00806472">
              <w:rPr>
                <w:lang w:bidi="fr-FR"/>
              </w:rPr>
              <w:t>e France</w:t>
            </w:r>
          </w:p>
          <w:p w14:paraId="6ECD5734" w14:textId="77777777" w:rsidR="00162FD2" w:rsidRPr="001378F3" w:rsidRDefault="000737B2" w:rsidP="00C95A9B">
            <w:pPr>
              <w:spacing w:line="276" w:lineRule="auto"/>
              <w:jc w:val="both"/>
              <w:rPr>
                <w:lang w:bidi="fr-FR"/>
              </w:rPr>
            </w:pPr>
            <w:r w:rsidRPr="008A5C90">
              <w:rPr>
                <w:lang w:bidi="fr-FR"/>
              </w:rPr>
              <w:t xml:space="preserve"> </w:t>
            </w:r>
            <w:hyperlink r:id="rId10" w:history="1">
              <w:r w:rsidRPr="008A5C90">
                <w:rPr>
                  <w:rStyle w:val="Lienhypertexte"/>
                  <w:lang w:bidi="fr-FR"/>
                </w:rPr>
                <w:t>yaminabenferlou@gmail.com</w:t>
              </w:r>
            </w:hyperlink>
          </w:p>
          <w:p w14:paraId="4FF636AE" w14:textId="0BE03DBD" w:rsidR="00806472" w:rsidRPr="009F444D" w:rsidRDefault="00162FD2" w:rsidP="00C95A9B">
            <w:pPr>
              <w:spacing w:line="276" w:lineRule="auto"/>
              <w:jc w:val="both"/>
              <w:rPr>
                <w:lang w:bidi="fr-FR"/>
              </w:rPr>
            </w:pPr>
            <w:r w:rsidRPr="009F444D">
              <w:rPr>
                <w:lang w:bidi="fr-FR"/>
              </w:rPr>
              <w:t xml:space="preserve"> </w:t>
            </w:r>
            <w:hyperlink r:id="rId11" w:history="1">
              <w:r w:rsidR="009F444D">
                <w:rPr>
                  <w:rStyle w:val="Lienhypertexte"/>
                  <w:lang w:bidi="fr-FR"/>
                </w:rPr>
                <w:t>M</w:t>
              </w:r>
              <w:r w:rsidR="009F444D">
                <w:rPr>
                  <w:rStyle w:val="Lienhypertexte"/>
                </w:rPr>
                <w:t xml:space="preserve">on site web </w:t>
              </w:r>
              <w:r w:rsidR="00E878DD">
                <w:rPr>
                  <w:rStyle w:val="Lienhypertexte"/>
                </w:rPr>
                <w:t>s</w:t>
              </w:r>
              <w:r w:rsidR="009F444D" w:rsidRPr="009F444D">
                <w:rPr>
                  <w:rStyle w:val="Lienhypertexte"/>
                </w:rPr>
                <w:t>|</w:t>
              </w:r>
              <w:r w:rsidR="009F444D">
                <w:rPr>
                  <w:rStyle w:val="Lienhypertexte"/>
                </w:rPr>
                <w:t xml:space="preserve"> Portfolio </w:t>
              </w:r>
            </w:hyperlink>
            <w:r w:rsidR="009F444D" w:rsidRPr="009F444D">
              <w:rPr>
                <w:lang w:bidi="fr-FR"/>
              </w:rPr>
              <w:t xml:space="preserve"> </w:t>
            </w:r>
            <w:hyperlink r:id="rId12" w:history="1"/>
          </w:p>
          <w:p w14:paraId="259528D0" w14:textId="6721F8B4" w:rsidR="00D441FF" w:rsidRPr="008A5C90" w:rsidRDefault="000737B2" w:rsidP="00C95A9B">
            <w:pPr>
              <w:spacing w:line="276" w:lineRule="auto"/>
              <w:jc w:val="both"/>
              <w:rPr>
                <w:lang w:bidi="fr-FR"/>
              </w:rPr>
            </w:pPr>
            <w:r w:rsidRPr="009F444D">
              <w:rPr>
                <w:lang w:bidi="fr-FR"/>
              </w:rPr>
              <w:t xml:space="preserve"> </w:t>
            </w:r>
            <w:hyperlink r:id="rId13" w:history="1">
              <w:r w:rsidR="00D441FF" w:rsidRPr="008A5C90">
                <w:rPr>
                  <w:rStyle w:val="Lienhypertexte"/>
                  <w:lang w:bidi="fr-FR"/>
                </w:rPr>
                <w:t>M</w:t>
              </w:r>
              <w:r w:rsidR="00D441FF" w:rsidRPr="008A5C90">
                <w:rPr>
                  <w:rStyle w:val="Lienhypertexte"/>
                </w:rPr>
                <w:t xml:space="preserve">on </w:t>
              </w:r>
              <w:proofErr w:type="spellStart"/>
              <w:r w:rsidR="00D441FF" w:rsidRPr="008A5C90">
                <w:rPr>
                  <w:rStyle w:val="Lienhypertexte"/>
                </w:rPr>
                <w:t>Linkedin</w:t>
              </w:r>
              <w:proofErr w:type="spellEnd"/>
            </w:hyperlink>
          </w:p>
          <w:p w14:paraId="5F88A25E" w14:textId="5F801443" w:rsidR="00A04952" w:rsidRPr="008A5C90" w:rsidRDefault="00A04952" w:rsidP="00A04952">
            <w:pPr>
              <w:rPr>
                <w:lang w:bidi="fr-FR"/>
              </w:rPr>
            </w:pPr>
          </w:p>
          <w:p w14:paraId="667B408D" w14:textId="77777777" w:rsidR="00C95A9B" w:rsidRPr="008A5C90" w:rsidRDefault="00C95A9B" w:rsidP="00A04952">
            <w:pPr>
              <w:rPr>
                <w:lang w:bidi="fr-FR"/>
              </w:rPr>
            </w:pPr>
          </w:p>
          <w:p w14:paraId="2851BEB2" w14:textId="69FE79AD" w:rsidR="00A04952" w:rsidRPr="008A5C90" w:rsidRDefault="00D441FF" w:rsidP="00A04952">
            <w:pPr>
              <w:pStyle w:val="Titre1"/>
            </w:pPr>
            <w:r w:rsidRPr="008A5C90">
              <w:t>COMPETENCES</w:t>
            </w:r>
          </w:p>
          <w:p w14:paraId="3C77D3DA" w14:textId="68B20733" w:rsidR="00A04952" w:rsidRDefault="008530FF" w:rsidP="008530FF">
            <w:pPr>
              <w:spacing w:after="240"/>
              <w:jc w:val="both"/>
              <w:rPr>
                <w:b/>
                <w:bCs/>
              </w:rPr>
            </w:pPr>
            <w:r>
              <w:t xml:space="preserve">- </w:t>
            </w:r>
            <w:r w:rsidR="00D441FF" w:rsidRPr="00D441FF">
              <w:t>Programmation et modélisation statistique</w:t>
            </w:r>
            <w:r w:rsidR="00D441FF">
              <w:t xml:space="preserve"> :  </w:t>
            </w:r>
            <w:r w:rsidR="00D441FF" w:rsidRPr="00D441FF">
              <w:rPr>
                <w:b/>
                <w:bCs/>
              </w:rPr>
              <w:t xml:space="preserve">Python, R SAS, </w:t>
            </w:r>
            <w:proofErr w:type="spellStart"/>
            <w:r w:rsidR="00D441FF" w:rsidRPr="00D441FF">
              <w:rPr>
                <w:b/>
                <w:bCs/>
              </w:rPr>
              <w:t>Jupyter</w:t>
            </w:r>
            <w:proofErr w:type="spellEnd"/>
            <w:r w:rsidR="00D441FF" w:rsidRPr="00D441FF">
              <w:rPr>
                <w:b/>
                <w:bCs/>
              </w:rPr>
              <w:t xml:space="preserve"> Notebook, Linux</w:t>
            </w:r>
          </w:p>
          <w:p w14:paraId="7F6F2CD4" w14:textId="6500CF6E" w:rsidR="00D441FF" w:rsidRPr="008530FF" w:rsidRDefault="008530FF" w:rsidP="008530FF">
            <w:pPr>
              <w:spacing w:after="240"/>
              <w:jc w:val="both"/>
              <w:rPr>
                <w:b/>
                <w:bCs/>
              </w:rPr>
            </w:pPr>
            <w:r>
              <w:t xml:space="preserve">- </w:t>
            </w:r>
            <w:r w:rsidR="00D441FF" w:rsidRPr="00D441FF">
              <w:t>Organisation et traitement de bases de données</w:t>
            </w:r>
            <w:r w:rsidR="00D441FF">
              <w:t xml:space="preserve"> ; </w:t>
            </w:r>
            <w:r w:rsidR="00D441FF" w:rsidRPr="008530FF">
              <w:rPr>
                <w:b/>
                <w:bCs/>
              </w:rPr>
              <w:t>MySQL, NoSQL, Access</w:t>
            </w:r>
            <w:r w:rsidR="00D052D2">
              <w:rPr>
                <w:b/>
                <w:bCs/>
              </w:rPr>
              <w:t>, MongoDB</w:t>
            </w:r>
          </w:p>
          <w:p w14:paraId="56FC42F5" w14:textId="3391B64B" w:rsidR="00D441FF" w:rsidRDefault="008530FF" w:rsidP="008530FF">
            <w:pPr>
              <w:spacing w:after="240"/>
              <w:jc w:val="both"/>
              <w:rPr>
                <w:b/>
                <w:bCs/>
              </w:rPr>
            </w:pPr>
            <w:r>
              <w:t xml:space="preserve">- </w:t>
            </w:r>
            <w:proofErr w:type="spellStart"/>
            <w:r w:rsidR="00D441FF" w:rsidRPr="00D441FF">
              <w:t>Reporting</w:t>
            </w:r>
            <w:proofErr w:type="spellEnd"/>
            <w:r w:rsidR="00D441FF" w:rsidRPr="00D441FF">
              <w:t xml:space="preserve"> et aide à la décision : </w:t>
            </w:r>
            <w:r w:rsidR="00D441FF" w:rsidRPr="00D441FF">
              <w:rPr>
                <w:b/>
                <w:bCs/>
              </w:rPr>
              <w:t>Power BI (DAX), Excel</w:t>
            </w:r>
          </w:p>
          <w:p w14:paraId="40620BC1" w14:textId="48A0512D" w:rsidR="00D441FF" w:rsidRDefault="008530FF" w:rsidP="008530FF">
            <w:pPr>
              <w:spacing w:after="240"/>
              <w:jc w:val="both"/>
              <w:rPr>
                <w:b/>
                <w:bCs/>
              </w:rPr>
            </w:pPr>
            <w:r>
              <w:t xml:space="preserve">- </w:t>
            </w:r>
            <w:r w:rsidR="00D441FF" w:rsidRPr="00D441FF">
              <w:t xml:space="preserve">Synthèse et communication des résultats : </w:t>
            </w:r>
            <w:r w:rsidR="00D441FF" w:rsidRPr="00D441FF">
              <w:rPr>
                <w:b/>
                <w:bCs/>
              </w:rPr>
              <w:t>Word, PowerPoint</w:t>
            </w:r>
            <w:r w:rsidR="00D052D2">
              <w:rPr>
                <w:b/>
                <w:bCs/>
              </w:rPr>
              <w:t>,</w:t>
            </w:r>
            <w:r w:rsidR="00426BAB">
              <w:rPr>
                <w:b/>
                <w:bCs/>
              </w:rPr>
              <w:t xml:space="preserve"> </w:t>
            </w:r>
            <w:proofErr w:type="spellStart"/>
            <w:r w:rsidR="00D052D2">
              <w:rPr>
                <w:b/>
                <w:bCs/>
              </w:rPr>
              <w:t>Canva</w:t>
            </w:r>
            <w:proofErr w:type="spellEnd"/>
          </w:p>
          <w:p w14:paraId="0B4EE9DA" w14:textId="0F144B8D" w:rsidR="007D4552" w:rsidRDefault="008530FF" w:rsidP="007D4552">
            <w:pPr>
              <w:spacing w:after="240"/>
              <w:jc w:val="both"/>
              <w:rPr>
                <w:b/>
                <w:bCs/>
              </w:rPr>
            </w:pPr>
            <w:r>
              <w:t xml:space="preserve">- </w:t>
            </w:r>
            <w:r w:rsidRPr="008530FF">
              <w:t xml:space="preserve">Développement web : </w:t>
            </w:r>
            <w:r w:rsidRPr="008530FF">
              <w:rPr>
                <w:b/>
                <w:bCs/>
              </w:rPr>
              <w:t>HTML, CSS</w:t>
            </w:r>
          </w:p>
          <w:p w14:paraId="43AD6666" w14:textId="77777777" w:rsidR="007D4552" w:rsidRPr="007D4552" w:rsidRDefault="007D4552" w:rsidP="007D4552">
            <w:pPr>
              <w:spacing w:after="240"/>
              <w:jc w:val="both"/>
              <w:rPr>
                <w:b/>
                <w:bCs/>
              </w:rPr>
            </w:pPr>
          </w:p>
          <w:p w14:paraId="35A4809D" w14:textId="4A07DDF2" w:rsidR="00FF7697" w:rsidRPr="008530FF" w:rsidRDefault="00FF7697" w:rsidP="00FF7697">
            <w:pPr>
              <w:pStyle w:val="Titre1"/>
            </w:pPr>
            <w:r>
              <w:rPr>
                <w:lang w:bidi="fr-FR"/>
              </w:rPr>
              <w:t>LANGUES</w:t>
            </w:r>
          </w:p>
          <w:p w14:paraId="50BE0D75" w14:textId="77777777" w:rsidR="00FF7697" w:rsidRDefault="00FF7697" w:rsidP="00FF7697">
            <w:pPr>
              <w:jc w:val="both"/>
              <w:rPr>
                <w:lang w:bidi="fr-FR"/>
              </w:rPr>
            </w:pPr>
            <w:r>
              <w:rPr>
                <w:lang w:bidi="fr-FR"/>
              </w:rPr>
              <w:t xml:space="preserve">- </w:t>
            </w:r>
            <w:r w:rsidRPr="008530FF">
              <w:rPr>
                <w:lang w:bidi="fr-FR"/>
              </w:rPr>
              <w:t>Anglais (I</w:t>
            </w:r>
            <w:r>
              <w:rPr>
                <w:lang w:bidi="fr-FR"/>
              </w:rPr>
              <w:t>ntermédiaire)</w:t>
            </w:r>
          </w:p>
          <w:p w14:paraId="26173186" w14:textId="77777777" w:rsidR="00FF7697" w:rsidRDefault="00FF7697" w:rsidP="00FF7697">
            <w:pPr>
              <w:jc w:val="both"/>
              <w:rPr>
                <w:lang w:bidi="fr-FR"/>
              </w:rPr>
            </w:pPr>
            <w:r>
              <w:rPr>
                <w:lang w:bidi="fr-FR"/>
              </w:rPr>
              <w:t>- Arabe (Courant)</w:t>
            </w:r>
          </w:p>
          <w:p w14:paraId="62D3AA5C" w14:textId="77777777" w:rsidR="00FF7697" w:rsidRDefault="00FF7697" w:rsidP="00FF7697">
            <w:pPr>
              <w:jc w:val="both"/>
            </w:pPr>
            <w:r>
              <w:t>- Espagnol (Débutante)</w:t>
            </w:r>
          </w:p>
          <w:p w14:paraId="6D3B6C9A" w14:textId="77777777" w:rsidR="00FF7697" w:rsidRDefault="00FF7697" w:rsidP="00FF7697">
            <w:pPr>
              <w:jc w:val="both"/>
            </w:pPr>
            <w:r>
              <w:t>- Français (Courant)</w:t>
            </w:r>
          </w:p>
          <w:p w14:paraId="40D62C1D" w14:textId="77777777" w:rsidR="001B4125" w:rsidRDefault="001B4125" w:rsidP="00FF7697">
            <w:pPr>
              <w:pStyle w:val="Titre1"/>
            </w:pPr>
          </w:p>
          <w:p w14:paraId="60824E68" w14:textId="77777777" w:rsidR="007D4552" w:rsidRDefault="007D4552" w:rsidP="00FF7697">
            <w:pPr>
              <w:pStyle w:val="Titre1"/>
            </w:pPr>
          </w:p>
          <w:p w14:paraId="57849D43" w14:textId="6E3E20EE" w:rsidR="00FF7697" w:rsidRDefault="00FF7697" w:rsidP="00FF7697">
            <w:pPr>
              <w:pStyle w:val="Titre1"/>
            </w:pPr>
            <w:r>
              <w:t xml:space="preserve">CENTRE D’INTERET </w:t>
            </w:r>
          </w:p>
          <w:p w14:paraId="1591E7C9" w14:textId="77777777" w:rsidR="00FF7697" w:rsidRPr="008530FF" w:rsidRDefault="00FF7697" w:rsidP="001B4125">
            <w:pPr>
              <w:rPr>
                <w:spacing w:val="-2"/>
              </w:rPr>
            </w:pPr>
            <w:r>
              <w:rPr>
                <w:spacing w:val="-2"/>
              </w:rPr>
              <w:t xml:space="preserve">- </w:t>
            </w:r>
            <w:r w:rsidRPr="008530FF">
              <w:rPr>
                <w:spacing w:val="-2"/>
              </w:rPr>
              <w:t>Photographie,</w:t>
            </w:r>
          </w:p>
          <w:p w14:paraId="1D4E14E7" w14:textId="1975D8B2" w:rsidR="00FF7697" w:rsidRDefault="00FF7697" w:rsidP="001B4125">
            <w:r>
              <w:rPr>
                <w:spacing w:val="-2"/>
              </w:rPr>
              <w:t>- L</w:t>
            </w:r>
            <w:r w:rsidRPr="008530FF">
              <w:rPr>
                <w:spacing w:val="-2"/>
              </w:rPr>
              <w:t>ecture</w:t>
            </w:r>
            <w:r w:rsidRPr="008530FF">
              <w:rPr>
                <w:spacing w:val="-8"/>
              </w:rPr>
              <w:t xml:space="preserve"> </w:t>
            </w:r>
            <w:r w:rsidRPr="008530FF">
              <w:rPr>
                <w:spacing w:val="-2"/>
              </w:rPr>
              <w:t>(romans</w:t>
            </w:r>
            <w:r w:rsidRPr="008530FF">
              <w:rPr>
                <w:spacing w:val="-7"/>
              </w:rPr>
              <w:t xml:space="preserve"> </w:t>
            </w:r>
            <w:r w:rsidRPr="008530FF">
              <w:rPr>
                <w:spacing w:val="-2"/>
              </w:rPr>
              <w:t>/</w:t>
            </w:r>
            <w:r w:rsidRPr="008530FF">
              <w:rPr>
                <w:spacing w:val="-13"/>
              </w:rPr>
              <w:t xml:space="preserve"> </w:t>
            </w:r>
            <w:r w:rsidRPr="008530FF">
              <w:rPr>
                <w:spacing w:val="-2"/>
              </w:rPr>
              <w:t>littérature</w:t>
            </w:r>
            <w:r w:rsidRPr="008530FF">
              <w:rPr>
                <w:spacing w:val="-4"/>
              </w:rPr>
              <w:t xml:space="preserve"> </w:t>
            </w:r>
            <w:r w:rsidRPr="008530FF">
              <w:rPr>
                <w:spacing w:val="-2"/>
              </w:rPr>
              <w:t>étrangère)</w:t>
            </w:r>
          </w:p>
          <w:p w14:paraId="6333A729" w14:textId="1D51E754" w:rsidR="00FF7697" w:rsidRDefault="00FF7697" w:rsidP="008530FF">
            <w:pPr>
              <w:spacing w:after="240"/>
              <w:jc w:val="both"/>
            </w:pPr>
          </w:p>
        </w:tc>
        <w:tc>
          <w:tcPr>
            <w:tcW w:w="7513" w:type="dxa"/>
            <w:tcBorders>
              <w:top w:val="single" w:sz="12" w:space="0" w:color="3C3388" w:themeColor="accent6"/>
              <w:left w:val="single" w:sz="12" w:space="0" w:color="3C3388" w:themeColor="accent6"/>
            </w:tcBorders>
          </w:tcPr>
          <w:p w14:paraId="4FA0BC2A" w14:textId="7A5770F1" w:rsidR="00096A49" w:rsidRDefault="008530FF" w:rsidP="00096A49">
            <w:pPr>
              <w:pStyle w:val="Titre1"/>
            </w:pPr>
            <w:r>
              <w:rPr>
                <w:lang w:bidi="fr-FR"/>
              </w:rPr>
              <w:t xml:space="preserve">FORMATION </w:t>
            </w:r>
          </w:p>
          <w:p w14:paraId="4F1C6339" w14:textId="7AF23128" w:rsidR="00CC5379" w:rsidRDefault="008530FF" w:rsidP="000D4E57">
            <w:pPr>
              <w:rPr>
                <w:lang w:bidi="fr-FR"/>
              </w:rPr>
            </w:pPr>
            <w:r w:rsidRPr="00EE2888">
              <w:rPr>
                <w:b/>
                <w:bCs/>
                <w:lang w:bidi="fr-FR"/>
              </w:rPr>
              <w:t xml:space="preserve">Master 1 – </w:t>
            </w:r>
            <w:r w:rsidR="00BB32A4" w:rsidRPr="00EE2888">
              <w:rPr>
                <w:b/>
                <w:bCs/>
                <w:lang w:bidi="fr-FR"/>
              </w:rPr>
              <w:t>Machine Learning pour la science des données</w:t>
            </w:r>
            <w:r w:rsidR="00BB32A4">
              <w:rPr>
                <w:lang w:bidi="fr-FR"/>
              </w:rPr>
              <w:t xml:space="preserve"> </w:t>
            </w:r>
            <w:r w:rsidR="000949DB">
              <w:rPr>
                <w:lang w:bidi="fr-FR"/>
              </w:rPr>
              <w:t xml:space="preserve">– </w:t>
            </w:r>
            <w:r w:rsidR="00EE2888" w:rsidRPr="00EE2888">
              <w:rPr>
                <w:lang w:bidi="fr-FR"/>
              </w:rPr>
              <w:t>202</w:t>
            </w:r>
            <w:r w:rsidR="0026286B">
              <w:rPr>
                <w:lang w:bidi="fr-FR"/>
              </w:rPr>
              <w:t>6</w:t>
            </w:r>
            <w:r w:rsidR="00EE2888" w:rsidRPr="00EE2888">
              <w:rPr>
                <w:lang w:bidi="fr-FR"/>
              </w:rPr>
              <w:t>/202</w:t>
            </w:r>
            <w:r w:rsidR="0026286B">
              <w:rPr>
                <w:lang w:bidi="fr-FR"/>
              </w:rPr>
              <w:t>7</w:t>
            </w:r>
          </w:p>
          <w:p w14:paraId="1572A511" w14:textId="35D2A3B3" w:rsidR="00EE2888" w:rsidRDefault="007B79B8" w:rsidP="00096A49">
            <w:pPr>
              <w:rPr>
                <w:i/>
                <w:iCs/>
                <w:color w:val="767171" w:themeColor="background2" w:themeShade="80"/>
                <w:lang w:bidi="fr-FR"/>
              </w:rPr>
            </w:pPr>
            <w:r w:rsidRPr="0026286B">
              <w:rPr>
                <w:i/>
                <w:iCs/>
                <w:color w:val="767171" w:themeColor="background2" w:themeShade="80"/>
                <w:lang w:bidi="fr-FR"/>
              </w:rPr>
              <w:t>Université</w:t>
            </w:r>
            <w:r w:rsidR="000949DB" w:rsidRPr="0026286B">
              <w:rPr>
                <w:i/>
                <w:iCs/>
                <w:color w:val="767171" w:themeColor="background2" w:themeShade="80"/>
                <w:lang w:bidi="fr-FR"/>
              </w:rPr>
              <w:t xml:space="preserve"> Paris cité </w:t>
            </w:r>
          </w:p>
          <w:p w14:paraId="3B0FAD65" w14:textId="77777777" w:rsidR="007221B0" w:rsidRPr="007221B0" w:rsidRDefault="007221B0" w:rsidP="00096A49">
            <w:pPr>
              <w:rPr>
                <w:i/>
                <w:iCs/>
                <w:color w:val="767171" w:themeColor="background2" w:themeShade="80"/>
                <w:lang w:bidi="fr-FR"/>
              </w:rPr>
            </w:pPr>
          </w:p>
          <w:p w14:paraId="34DF895C" w14:textId="367BA56E" w:rsidR="000F2D44" w:rsidRDefault="000949DB" w:rsidP="00EE2888">
            <w:pPr>
              <w:rPr>
                <w:lang w:bidi="fr-FR"/>
              </w:rPr>
            </w:pPr>
            <w:r w:rsidRPr="00EE2888">
              <w:rPr>
                <w:b/>
                <w:bCs/>
                <w:lang w:bidi="fr-FR"/>
              </w:rPr>
              <w:t xml:space="preserve">BUT </w:t>
            </w:r>
            <w:r w:rsidR="0074349C">
              <w:rPr>
                <w:b/>
                <w:bCs/>
                <w:lang w:bidi="fr-FR"/>
              </w:rPr>
              <w:t>S</w:t>
            </w:r>
            <w:r w:rsidRPr="00EE2888">
              <w:rPr>
                <w:b/>
                <w:bCs/>
                <w:lang w:bidi="fr-FR"/>
              </w:rPr>
              <w:t xml:space="preserve">cience </w:t>
            </w:r>
            <w:r w:rsidR="00885E26" w:rsidRPr="00EE2888">
              <w:rPr>
                <w:b/>
                <w:bCs/>
                <w:lang w:bidi="fr-FR"/>
              </w:rPr>
              <w:t xml:space="preserve">des </w:t>
            </w:r>
            <w:r w:rsidR="0074349C">
              <w:rPr>
                <w:b/>
                <w:bCs/>
                <w:lang w:bidi="fr-FR"/>
              </w:rPr>
              <w:t>D</w:t>
            </w:r>
            <w:r w:rsidR="00885E26" w:rsidRPr="00EE2888">
              <w:rPr>
                <w:b/>
                <w:bCs/>
                <w:lang w:bidi="fr-FR"/>
              </w:rPr>
              <w:t>onnées</w:t>
            </w:r>
            <w:r w:rsidR="00885E26">
              <w:rPr>
                <w:lang w:bidi="fr-FR"/>
              </w:rPr>
              <w:t xml:space="preserve"> – </w:t>
            </w:r>
            <w:r w:rsidR="00F37DD3">
              <w:rPr>
                <w:lang w:bidi="fr-FR"/>
              </w:rPr>
              <w:t>2023/2026 (3</w:t>
            </w:r>
            <w:r w:rsidR="00F37DD3" w:rsidRPr="00EE2888">
              <w:rPr>
                <w:vertAlign w:val="superscript"/>
                <w:lang w:bidi="fr-FR"/>
              </w:rPr>
              <w:t>ème</w:t>
            </w:r>
            <w:r w:rsidR="00F37DD3">
              <w:rPr>
                <w:lang w:bidi="fr-FR"/>
              </w:rPr>
              <w:t xml:space="preserve"> année en cours)</w:t>
            </w:r>
          </w:p>
          <w:p w14:paraId="27F182CB" w14:textId="2C054303" w:rsidR="000F2D44" w:rsidRPr="0026286B" w:rsidRDefault="000F2D44" w:rsidP="00096A49">
            <w:pPr>
              <w:rPr>
                <w:i/>
                <w:iCs/>
                <w:color w:val="767171" w:themeColor="background2" w:themeShade="80"/>
                <w:lang w:bidi="fr-FR"/>
              </w:rPr>
            </w:pPr>
            <w:r w:rsidRPr="0026286B">
              <w:rPr>
                <w:i/>
                <w:iCs/>
                <w:color w:val="767171" w:themeColor="background2" w:themeShade="80"/>
                <w:lang w:bidi="fr-FR"/>
              </w:rPr>
              <w:t xml:space="preserve">IUT de Paris Rives de seine </w:t>
            </w:r>
          </w:p>
          <w:p w14:paraId="5E2C79AD" w14:textId="47C53B14" w:rsidR="000949DB" w:rsidRDefault="00885E26" w:rsidP="00096A49">
            <w:pPr>
              <w:rPr>
                <w:lang w:bidi="fr-FR"/>
              </w:rPr>
            </w:pPr>
            <w:r>
              <w:rPr>
                <w:lang w:bidi="fr-FR"/>
              </w:rPr>
              <w:t xml:space="preserve">Parcours Exploration et </w:t>
            </w:r>
            <w:r w:rsidR="0074349C">
              <w:rPr>
                <w:lang w:bidi="fr-FR"/>
              </w:rPr>
              <w:t>M</w:t>
            </w:r>
            <w:r>
              <w:rPr>
                <w:lang w:bidi="fr-FR"/>
              </w:rPr>
              <w:t xml:space="preserve">odélisation </w:t>
            </w:r>
            <w:r w:rsidR="0074349C">
              <w:rPr>
                <w:lang w:bidi="fr-FR"/>
              </w:rPr>
              <w:t>S</w:t>
            </w:r>
            <w:r w:rsidR="00331E78">
              <w:rPr>
                <w:lang w:bidi="fr-FR"/>
              </w:rPr>
              <w:t xml:space="preserve">tatistique </w:t>
            </w:r>
          </w:p>
          <w:p w14:paraId="6830ACD8" w14:textId="77777777" w:rsidR="00F82507" w:rsidRDefault="00F82507" w:rsidP="00096A49">
            <w:pPr>
              <w:rPr>
                <w:lang w:bidi="fr-FR"/>
              </w:rPr>
            </w:pPr>
          </w:p>
          <w:p w14:paraId="444DB23F" w14:textId="5804120E" w:rsidR="00F82507" w:rsidRDefault="00F82507" w:rsidP="00331E78">
            <w:pPr>
              <w:rPr>
                <w:lang w:bidi="fr-FR"/>
              </w:rPr>
            </w:pPr>
            <w:r w:rsidRPr="00331E78">
              <w:rPr>
                <w:b/>
                <w:bCs/>
                <w:lang w:bidi="fr-FR"/>
              </w:rPr>
              <w:t>Bac Science</w:t>
            </w:r>
            <w:r w:rsidR="002B2302">
              <w:rPr>
                <w:b/>
                <w:bCs/>
                <w:lang w:bidi="fr-FR"/>
              </w:rPr>
              <w:t>s</w:t>
            </w:r>
            <w:r w:rsidRPr="00331E78">
              <w:rPr>
                <w:b/>
                <w:bCs/>
                <w:lang w:bidi="fr-FR"/>
              </w:rPr>
              <w:t xml:space="preserve"> et technologie</w:t>
            </w:r>
            <w:r w:rsidR="002B2302">
              <w:rPr>
                <w:b/>
                <w:bCs/>
                <w:lang w:bidi="fr-FR"/>
              </w:rPr>
              <w:t>s</w:t>
            </w:r>
            <w:r w:rsidRPr="00331E78">
              <w:rPr>
                <w:b/>
                <w:bCs/>
                <w:lang w:bidi="fr-FR"/>
              </w:rPr>
              <w:t xml:space="preserve"> d </w:t>
            </w:r>
            <w:r w:rsidR="00B0782D" w:rsidRPr="00331E78">
              <w:rPr>
                <w:b/>
                <w:bCs/>
                <w:lang w:bidi="fr-FR"/>
              </w:rPr>
              <w:t>M</w:t>
            </w:r>
            <w:r w:rsidRPr="00331E78">
              <w:rPr>
                <w:b/>
                <w:bCs/>
                <w:lang w:bidi="fr-FR"/>
              </w:rPr>
              <w:t xml:space="preserve">anagement et de la </w:t>
            </w:r>
            <w:r w:rsidR="00B0782D" w:rsidRPr="00331E78">
              <w:rPr>
                <w:b/>
                <w:bCs/>
                <w:lang w:bidi="fr-FR"/>
              </w:rPr>
              <w:t>G</w:t>
            </w:r>
            <w:r w:rsidRPr="00331E78">
              <w:rPr>
                <w:b/>
                <w:bCs/>
                <w:lang w:bidi="fr-FR"/>
              </w:rPr>
              <w:t>estion</w:t>
            </w:r>
            <w:r>
              <w:rPr>
                <w:lang w:bidi="fr-FR"/>
              </w:rPr>
              <w:t xml:space="preserve"> </w:t>
            </w:r>
            <w:r w:rsidR="000428EF">
              <w:rPr>
                <w:lang w:bidi="fr-FR"/>
              </w:rPr>
              <w:t>–</w:t>
            </w:r>
            <w:r w:rsidR="00872970">
              <w:rPr>
                <w:lang w:bidi="fr-FR"/>
              </w:rPr>
              <w:t xml:space="preserve"> 2023</w:t>
            </w:r>
          </w:p>
          <w:p w14:paraId="2EFAA2E2" w14:textId="574876BE" w:rsidR="000428EF" w:rsidRPr="0026286B" w:rsidRDefault="000428EF" w:rsidP="00096A49">
            <w:pPr>
              <w:rPr>
                <w:i/>
                <w:iCs/>
                <w:color w:val="767171" w:themeColor="background2" w:themeShade="80"/>
                <w:lang w:bidi="fr-FR"/>
              </w:rPr>
            </w:pPr>
            <w:r w:rsidRPr="0026286B">
              <w:rPr>
                <w:i/>
                <w:iCs/>
                <w:color w:val="767171" w:themeColor="background2" w:themeShade="80"/>
                <w:lang w:bidi="fr-FR"/>
              </w:rPr>
              <w:t xml:space="preserve">Lycée Antoine de saint Exépury </w:t>
            </w:r>
            <w:r w:rsidR="0056538C" w:rsidRPr="0026286B">
              <w:rPr>
                <w:i/>
                <w:iCs/>
                <w:color w:val="767171" w:themeColor="background2" w:themeShade="80"/>
                <w:lang w:bidi="fr-FR"/>
              </w:rPr>
              <w:t>à Créteil</w:t>
            </w:r>
          </w:p>
          <w:p w14:paraId="08F8A746" w14:textId="745F7EBA" w:rsidR="0056538C" w:rsidRPr="00BB32A4" w:rsidRDefault="0056538C" w:rsidP="00096A49">
            <w:pPr>
              <w:rPr>
                <w:lang w:bidi="fr-FR"/>
              </w:rPr>
            </w:pPr>
            <w:r>
              <w:rPr>
                <w:lang w:bidi="fr-FR"/>
              </w:rPr>
              <w:t xml:space="preserve">Spécialité : Gestion finance – Mention Bien </w:t>
            </w:r>
          </w:p>
          <w:p w14:paraId="6D7669CF" w14:textId="77777777" w:rsidR="00A04952" w:rsidRDefault="00A04952" w:rsidP="00096A49"/>
          <w:p w14:paraId="72C62AB3" w14:textId="7D4B4CED" w:rsidR="00806472" w:rsidRDefault="00806472" w:rsidP="00806472">
            <w:pPr>
              <w:pStyle w:val="Titre1"/>
              <w:rPr>
                <w:lang w:bidi="fr-FR"/>
              </w:rPr>
            </w:pPr>
            <w:r>
              <w:rPr>
                <w:lang w:bidi="fr-FR"/>
              </w:rPr>
              <w:t xml:space="preserve">EXPERIENCE PROFESSIONNELLE </w:t>
            </w:r>
          </w:p>
          <w:p w14:paraId="73B44C43" w14:textId="3455C980" w:rsidR="00A93761" w:rsidRDefault="008E7FF8" w:rsidP="00A93761">
            <w:pPr>
              <w:rPr>
                <w:lang w:bidi="fr-FR"/>
              </w:rPr>
            </w:pPr>
            <w:r>
              <w:rPr>
                <w:b/>
                <w:bCs/>
                <w:lang w:bidi="fr-FR"/>
              </w:rPr>
              <w:t>S</w:t>
            </w:r>
            <w:r w:rsidRPr="008E7FF8">
              <w:rPr>
                <w:b/>
                <w:bCs/>
                <w:lang w:bidi="fr-FR"/>
              </w:rPr>
              <w:t xml:space="preserve">tagiaire </w:t>
            </w:r>
            <w:r w:rsidR="009A2833">
              <w:rPr>
                <w:b/>
                <w:bCs/>
                <w:lang w:bidi="fr-FR"/>
              </w:rPr>
              <w:t xml:space="preserve">Data </w:t>
            </w:r>
            <w:proofErr w:type="spellStart"/>
            <w:r w:rsidR="009A2833">
              <w:rPr>
                <w:b/>
                <w:bCs/>
                <w:lang w:bidi="fr-FR"/>
              </w:rPr>
              <w:t>Analyst</w:t>
            </w:r>
            <w:proofErr w:type="spellEnd"/>
            <w:r w:rsidR="00AD15A9">
              <w:rPr>
                <w:lang w:bidi="fr-FR"/>
              </w:rPr>
              <w:t>–</w:t>
            </w:r>
            <w:r>
              <w:rPr>
                <w:lang w:bidi="fr-FR"/>
              </w:rPr>
              <w:t xml:space="preserve"> </w:t>
            </w:r>
            <w:r w:rsidR="00A93761" w:rsidRPr="00BC5D73">
              <w:rPr>
                <w:lang w:bidi="fr-FR"/>
              </w:rPr>
              <w:t>Association soutien et espoir</w:t>
            </w:r>
          </w:p>
          <w:p w14:paraId="4DD9F96D" w14:textId="32FD23DE" w:rsidR="00BC5D73" w:rsidRDefault="00BC5D73" w:rsidP="00A93761">
            <w:pPr>
              <w:rPr>
                <w:lang w:bidi="fr-FR"/>
              </w:rPr>
            </w:pPr>
            <w:r>
              <w:rPr>
                <w:lang w:bidi="fr-FR"/>
              </w:rPr>
              <w:t>Fév</w:t>
            </w:r>
            <w:r w:rsidR="004907DE">
              <w:rPr>
                <w:lang w:bidi="fr-FR"/>
              </w:rPr>
              <w:t xml:space="preserve">rier – Août 2026 </w:t>
            </w:r>
          </w:p>
          <w:p w14:paraId="1EA5D2D3" w14:textId="6EA54605" w:rsidR="00C10545" w:rsidRPr="00550C49" w:rsidRDefault="00894C05" w:rsidP="00A93761">
            <w:pPr>
              <w:rPr>
                <w:lang w:bidi="fr-FR"/>
              </w:rPr>
            </w:pPr>
            <w:r w:rsidRPr="00550C49">
              <w:rPr>
                <w:b/>
                <w:bCs/>
                <w:color w:val="auto"/>
                <w:lang w:bidi="fr-FR"/>
              </w:rPr>
              <w:t>Outils</w:t>
            </w:r>
            <w:r w:rsidRPr="00550C49">
              <w:rPr>
                <w:color w:val="auto"/>
                <w:lang w:bidi="fr-FR"/>
              </w:rPr>
              <w:t xml:space="preserve"> :</w:t>
            </w:r>
            <w:r w:rsidR="00C10545" w:rsidRPr="00550C49">
              <w:rPr>
                <w:color w:val="auto"/>
                <w:lang w:bidi="fr-FR"/>
              </w:rPr>
              <w:t xml:space="preserve"> Excel, R, Power BI</w:t>
            </w:r>
          </w:p>
          <w:p w14:paraId="1CB8067A" w14:textId="743DA998" w:rsidR="006A5E6D" w:rsidRPr="006A5E6D" w:rsidRDefault="006A5E6D" w:rsidP="00402DF5">
            <w:pPr>
              <w:pStyle w:val="Paragraphedeliste"/>
              <w:numPr>
                <w:ilvl w:val="0"/>
                <w:numId w:val="16"/>
              </w:numPr>
              <w:jc w:val="both"/>
              <w:rPr>
                <w:lang w:bidi="fr-FR"/>
              </w:rPr>
            </w:pPr>
            <w:r w:rsidRPr="006A5E6D">
              <w:rPr>
                <w:lang w:bidi="fr-FR"/>
              </w:rPr>
              <w:t>Structuration et fiabilisation des bases de données internes</w:t>
            </w:r>
          </w:p>
          <w:p w14:paraId="5ADD39C1" w14:textId="12B63AB6" w:rsidR="006A5E6D" w:rsidRPr="006A5E6D" w:rsidRDefault="006A5E6D" w:rsidP="00402DF5">
            <w:pPr>
              <w:pStyle w:val="Paragraphedeliste"/>
              <w:numPr>
                <w:ilvl w:val="0"/>
                <w:numId w:val="16"/>
              </w:numPr>
              <w:jc w:val="both"/>
              <w:rPr>
                <w:lang w:bidi="fr-FR"/>
              </w:rPr>
            </w:pPr>
            <w:r w:rsidRPr="006A5E6D">
              <w:rPr>
                <w:lang w:bidi="fr-FR"/>
              </w:rPr>
              <w:t>Automatisation des traitements de données</w:t>
            </w:r>
          </w:p>
          <w:p w14:paraId="73FD8D3B" w14:textId="6FBF94CD" w:rsidR="006A5E6D" w:rsidRPr="006A5E6D" w:rsidRDefault="006A5E6D" w:rsidP="00402DF5">
            <w:pPr>
              <w:pStyle w:val="Paragraphedeliste"/>
              <w:numPr>
                <w:ilvl w:val="0"/>
                <w:numId w:val="16"/>
              </w:numPr>
              <w:jc w:val="both"/>
              <w:rPr>
                <w:lang w:bidi="fr-FR"/>
              </w:rPr>
            </w:pPr>
            <w:r w:rsidRPr="006A5E6D">
              <w:rPr>
                <w:lang w:bidi="fr-FR"/>
              </w:rPr>
              <w:t>Analyse des adhérents (segmentation, évolution, engagement)</w:t>
            </w:r>
          </w:p>
          <w:p w14:paraId="719CB9B6" w14:textId="66441B86" w:rsidR="000C4D8A" w:rsidRDefault="00402DF5" w:rsidP="00402DF5">
            <w:pPr>
              <w:pStyle w:val="Paragraphedeliste"/>
              <w:numPr>
                <w:ilvl w:val="0"/>
                <w:numId w:val="16"/>
              </w:numPr>
              <w:jc w:val="both"/>
              <w:rPr>
                <w:lang w:bidi="fr-FR"/>
              </w:rPr>
            </w:pPr>
            <w:r w:rsidRPr="00402DF5">
              <w:rPr>
                <w:lang w:bidi="fr-FR"/>
              </w:rPr>
              <w:t>Mise en place d’indicateurs de performance (KPI) pour optimiser les campagnes de dons</w:t>
            </w:r>
          </w:p>
          <w:p w14:paraId="6107C532" w14:textId="23DED34C" w:rsidR="00FF7697" w:rsidRDefault="006A5E6D" w:rsidP="00402DF5">
            <w:pPr>
              <w:pStyle w:val="Paragraphedeliste"/>
              <w:numPr>
                <w:ilvl w:val="0"/>
                <w:numId w:val="16"/>
              </w:numPr>
              <w:jc w:val="both"/>
              <w:rPr>
                <w:lang w:bidi="fr-FR"/>
              </w:rPr>
            </w:pPr>
            <w:r w:rsidRPr="006A5E6D">
              <w:rPr>
                <w:lang w:bidi="fr-FR"/>
              </w:rPr>
              <w:t>Production de rapports</w:t>
            </w:r>
            <w:r w:rsidR="00256739">
              <w:rPr>
                <w:lang w:bidi="fr-FR"/>
              </w:rPr>
              <w:t xml:space="preserve"> et </w:t>
            </w:r>
            <w:proofErr w:type="spellStart"/>
            <w:r w:rsidR="003879B7">
              <w:rPr>
                <w:lang w:bidi="fr-FR"/>
              </w:rPr>
              <w:t>Dashboards</w:t>
            </w:r>
            <w:proofErr w:type="spellEnd"/>
            <w:r w:rsidR="003879B7">
              <w:rPr>
                <w:lang w:bidi="fr-FR"/>
              </w:rPr>
              <w:t xml:space="preserve"> </w:t>
            </w:r>
            <w:r w:rsidR="00256739">
              <w:rPr>
                <w:lang w:bidi="fr-FR"/>
              </w:rPr>
              <w:t xml:space="preserve">interactifs </w:t>
            </w:r>
            <w:r w:rsidR="000C4D8A" w:rsidRPr="006A5E6D">
              <w:rPr>
                <w:lang w:bidi="fr-FR"/>
              </w:rPr>
              <w:t>pour le pilotage</w:t>
            </w:r>
            <w:r w:rsidR="000C4D8A" w:rsidRPr="006A5E6D">
              <w:rPr>
                <w:lang w:bidi="fr-FR"/>
              </w:rPr>
              <w:t xml:space="preserve"> </w:t>
            </w:r>
          </w:p>
          <w:p w14:paraId="1D0BA4BD" w14:textId="16157D64" w:rsidR="00FF7697" w:rsidRDefault="00FF7697" w:rsidP="00FF7697">
            <w:pPr>
              <w:pStyle w:val="Titre1"/>
              <w:rPr>
                <w:lang w:bidi="fr-FR"/>
              </w:rPr>
            </w:pPr>
            <w:r>
              <w:rPr>
                <w:lang w:bidi="fr-FR"/>
              </w:rPr>
              <w:t xml:space="preserve">PROJETS UNIVERSITAIRES </w:t>
            </w:r>
          </w:p>
          <w:p w14:paraId="0BA27C4A" w14:textId="2ECC6CEA" w:rsidR="00C525DE" w:rsidRDefault="00C95A9B" w:rsidP="00FF7697">
            <w:pPr>
              <w:rPr>
                <w:b/>
                <w:bCs/>
                <w:lang w:bidi="fr-FR"/>
              </w:rPr>
            </w:pPr>
            <w:r>
              <w:rPr>
                <w:b/>
                <w:bCs/>
                <w:lang w:bidi="fr-FR"/>
              </w:rPr>
              <w:t>ANALYSE</w:t>
            </w:r>
            <w:r w:rsidR="0026642D" w:rsidRPr="0026642D">
              <w:rPr>
                <w:b/>
                <w:bCs/>
                <w:lang w:bidi="fr-FR"/>
              </w:rPr>
              <w:t xml:space="preserve"> </w:t>
            </w:r>
            <w:r>
              <w:rPr>
                <w:b/>
                <w:bCs/>
                <w:lang w:bidi="fr-FR"/>
              </w:rPr>
              <w:t>DE</w:t>
            </w:r>
            <w:r w:rsidR="0026642D" w:rsidRPr="0026642D">
              <w:rPr>
                <w:b/>
                <w:bCs/>
                <w:lang w:bidi="fr-FR"/>
              </w:rPr>
              <w:t xml:space="preserve"> </w:t>
            </w:r>
            <w:r>
              <w:rPr>
                <w:b/>
                <w:bCs/>
                <w:lang w:bidi="fr-FR"/>
              </w:rPr>
              <w:t>LA PERFORMANCE</w:t>
            </w:r>
            <w:r w:rsidR="0026642D" w:rsidRPr="0026642D">
              <w:rPr>
                <w:b/>
                <w:bCs/>
                <w:lang w:bidi="fr-FR"/>
              </w:rPr>
              <w:t xml:space="preserve"> </w:t>
            </w:r>
            <w:r>
              <w:rPr>
                <w:b/>
                <w:bCs/>
                <w:lang w:bidi="fr-FR"/>
              </w:rPr>
              <w:t>D’UN</w:t>
            </w:r>
            <w:r w:rsidR="0026642D" w:rsidRPr="0026642D">
              <w:rPr>
                <w:b/>
                <w:bCs/>
                <w:lang w:bidi="fr-FR"/>
              </w:rPr>
              <w:t xml:space="preserve"> </w:t>
            </w:r>
            <w:r>
              <w:rPr>
                <w:b/>
                <w:bCs/>
                <w:lang w:bidi="fr-FR"/>
              </w:rPr>
              <w:t>MODELE</w:t>
            </w:r>
            <w:r w:rsidR="0026642D" w:rsidRPr="0026642D">
              <w:rPr>
                <w:b/>
                <w:bCs/>
                <w:lang w:bidi="fr-FR"/>
              </w:rPr>
              <w:t xml:space="preserve"> </w:t>
            </w:r>
            <w:r>
              <w:rPr>
                <w:b/>
                <w:bCs/>
                <w:lang w:bidi="fr-FR"/>
              </w:rPr>
              <w:t>DE</w:t>
            </w:r>
            <w:r w:rsidR="0026642D" w:rsidRPr="0026642D">
              <w:rPr>
                <w:b/>
                <w:bCs/>
                <w:lang w:bidi="fr-FR"/>
              </w:rPr>
              <w:t xml:space="preserve"> S</w:t>
            </w:r>
            <w:r>
              <w:rPr>
                <w:b/>
                <w:bCs/>
                <w:lang w:bidi="fr-FR"/>
              </w:rPr>
              <w:t>CORING BA</w:t>
            </w:r>
            <w:r w:rsidR="00894C05">
              <w:rPr>
                <w:b/>
                <w:bCs/>
                <w:lang w:bidi="fr-FR"/>
              </w:rPr>
              <w:t>NCAIRE</w:t>
            </w:r>
            <w:r w:rsidR="00C525DE">
              <w:rPr>
                <w:b/>
                <w:bCs/>
                <w:lang w:bidi="fr-FR"/>
              </w:rPr>
              <w:t xml:space="preserve"> – Janv 2026 </w:t>
            </w:r>
          </w:p>
          <w:p w14:paraId="7F88C929" w14:textId="7A14D0FD" w:rsidR="001B4125" w:rsidRDefault="001B4125" w:rsidP="00FF7697">
            <w:pPr>
              <w:rPr>
                <w:i/>
                <w:iCs/>
                <w:color w:val="767171" w:themeColor="background2" w:themeShade="80"/>
                <w:lang w:bidi="fr-FR"/>
              </w:rPr>
            </w:pPr>
            <w:r w:rsidRPr="00282B92">
              <w:rPr>
                <w:i/>
                <w:iCs/>
                <w:color w:val="767171" w:themeColor="background2" w:themeShade="80"/>
                <w:lang w:bidi="fr-FR"/>
              </w:rPr>
              <w:t xml:space="preserve">IUT de Paris </w:t>
            </w:r>
            <w:r w:rsidR="00282B92" w:rsidRPr="00282B92">
              <w:rPr>
                <w:i/>
                <w:iCs/>
                <w:color w:val="767171" w:themeColor="background2" w:themeShade="80"/>
                <w:lang w:bidi="fr-FR"/>
              </w:rPr>
              <w:t xml:space="preserve">Rives de seine </w:t>
            </w:r>
          </w:p>
          <w:p w14:paraId="2C7E9CDC" w14:textId="56275842" w:rsidR="005E638B" w:rsidRPr="00C10545" w:rsidRDefault="001739CD" w:rsidP="00FF7697">
            <w:pPr>
              <w:rPr>
                <w:color w:val="auto"/>
                <w:lang w:val="en-GB" w:bidi="fr-FR"/>
              </w:rPr>
            </w:pPr>
            <w:proofErr w:type="spellStart"/>
            <w:r w:rsidRPr="00C10545">
              <w:rPr>
                <w:b/>
                <w:bCs/>
                <w:color w:val="auto"/>
                <w:lang w:val="en-GB" w:bidi="fr-FR"/>
              </w:rPr>
              <w:t>Outils</w:t>
            </w:r>
            <w:proofErr w:type="spellEnd"/>
            <w:r w:rsidR="00C10545">
              <w:rPr>
                <w:b/>
                <w:bCs/>
                <w:color w:val="auto"/>
                <w:lang w:val="en-GB" w:bidi="fr-FR"/>
              </w:rPr>
              <w:t>:</w:t>
            </w:r>
            <w:r w:rsidRPr="00C10545">
              <w:rPr>
                <w:color w:val="auto"/>
                <w:lang w:val="en-GB" w:bidi="fr-FR"/>
              </w:rPr>
              <w:t xml:space="preserve"> Python (Pandas, Scikit-learn), SAS, Data Visualization.</w:t>
            </w:r>
          </w:p>
          <w:p w14:paraId="54873A7A" w14:textId="77777777" w:rsidR="004B07F1" w:rsidRDefault="004B07F1" w:rsidP="001B4125">
            <w:pPr>
              <w:pStyle w:val="Paragraphedeliste"/>
              <w:numPr>
                <w:ilvl w:val="0"/>
                <w:numId w:val="18"/>
              </w:numPr>
              <w:jc w:val="both"/>
              <w:rPr>
                <w:lang w:bidi="fr-FR"/>
              </w:rPr>
            </w:pPr>
            <w:r w:rsidRPr="004B07F1">
              <w:rPr>
                <w:lang w:bidi="fr-FR"/>
              </w:rPr>
              <w:t>Étude des profils les plus risqués et des facteurs explicatifs (apport, situation familiale, etc.)</w:t>
            </w:r>
          </w:p>
          <w:p w14:paraId="7C8CCEEC" w14:textId="77777777" w:rsidR="004D0A7D" w:rsidRDefault="00063DDC" w:rsidP="001B4125">
            <w:pPr>
              <w:pStyle w:val="Paragraphedeliste"/>
              <w:numPr>
                <w:ilvl w:val="0"/>
                <w:numId w:val="18"/>
              </w:numPr>
              <w:jc w:val="both"/>
              <w:rPr>
                <w:lang w:bidi="fr-FR"/>
              </w:rPr>
            </w:pPr>
            <w:r w:rsidRPr="00063DDC">
              <w:rPr>
                <w:lang w:bidi="fr-FR"/>
              </w:rPr>
              <w:t>Évaluation de la performance et de la discrimination du modèle à l’aide de la Courbe ROC, AUC, Gini et Lift.</w:t>
            </w:r>
            <w:r w:rsidR="004D0A7D" w:rsidRPr="004D0A7D">
              <w:t xml:space="preserve"> </w:t>
            </w:r>
          </w:p>
          <w:p w14:paraId="7AE6A3DC" w14:textId="51E941C4" w:rsidR="00C43FE1" w:rsidRDefault="004D0A7D" w:rsidP="001B4125">
            <w:pPr>
              <w:pStyle w:val="Paragraphedeliste"/>
              <w:numPr>
                <w:ilvl w:val="0"/>
                <w:numId w:val="18"/>
              </w:numPr>
              <w:jc w:val="both"/>
              <w:rPr>
                <w:lang w:bidi="fr-FR"/>
              </w:rPr>
            </w:pPr>
            <w:r w:rsidRPr="004D0A7D">
              <w:rPr>
                <w:lang w:bidi="fr-FR"/>
              </w:rPr>
              <w:t>Réalisation d’une Analyse en Composantes Principales (ACP) pour détecter les corrélations majeures entre les facteurs de risque.</w:t>
            </w:r>
          </w:p>
          <w:p w14:paraId="1AF1AF8D" w14:textId="77777777" w:rsidR="00C03BF9" w:rsidRDefault="00C03BF9" w:rsidP="00282B92">
            <w:pPr>
              <w:jc w:val="both"/>
              <w:rPr>
                <w:b/>
                <w:bCs/>
                <w:lang w:bidi="fr-FR"/>
              </w:rPr>
            </w:pPr>
          </w:p>
          <w:p w14:paraId="244B6266" w14:textId="33A69AB9" w:rsidR="00282B92" w:rsidRPr="00533D91" w:rsidRDefault="00685AC2" w:rsidP="00282B92">
            <w:pPr>
              <w:jc w:val="both"/>
              <w:rPr>
                <w:b/>
                <w:bCs/>
                <w:lang w:bidi="fr-FR"/>
              </w:rPr>
            </w:pPr>
            <w:r w:rsidRPr="00533D91">
              <w:rPr>
                <w:b/>
                <w:bCs/>
                <w:lang w:bidi="fr-FR"/>
              </w:rPr>
              <w:t xml:space="preserve">ANALYSE ET PRÉVISION DE LA QUALITÉ DE L’AIR </w:t>
            </w:r>
            <w:r w:rsidR="00533D91" w:rsidRPr="00533D91">
              <w:rPr>
                <w:b/>
                <w:bCs/>
                <w:lang w:bidi="fr-FR"/>
              </w:rPr>
              <w:t xml:space="preserve">– </w:t>
            </w:r>
            <w:r w:rsidR="00C525DE">
              <w:rPr>
                <w:b/>
                <w:bCs/>
                <w:lang w:bidi="fr-FR"/>
              </w:rPr>
              <w:t>Mars</w:t>
            </w:r>
            <w:r w:rsidR="00533D91" w:rsidRPr="00533D91">
              <w:rPr>
                <w:b/>
                <w:bCs/>
                <w:lang w:bidi="fr-FR"/>
              </w:rPr>
              <w:t xml:space="preserve"> 2025</w:t>
            </w:r>
          </w:p>
          <w:p w14:paraId="1D9AFA2C" w14:textId="28B126E3" w:rsidR="00FF7697" w:rsidRDefault="00533D91" w:rsidP="00FF7697">
            <w:pPr>
              <w:jc w:val="both"/>
              <w:rPr>
                <w:i/>
                <w:iCs/>
                <w:color w:val="767171" w:themeColor="background2" w:themeShade="80"/>
                <w:lang w:bidi="fr-FR"/>
              </w:rPr>
            </w:pPr>
            <w:r w:rsidRPr="00533D91">
              <w:rPr>
                <w:i/>
                <w:iCs/>
                <w:color w:val="767171" w:themeColor="background2" w:themeShade="80"/>
                <w:lang w:bidi="fr-FR"/>
              </w:rPr>
              <w:t xml:space="preserve">IUT de Paris Rives de seine </w:t>
            </w:r>
          </w:p>
          <w:p w14:paraId="1FE274C9" w14:textId="2A30B828" w:rsidR="001739CD" w:rsidRPr="00894C05" w:rsidRDefault="001739CD" w:rsidP="00FF7697">
            <w:pPr>
              <w:jc w:val="both"/>
              <w:rPr>
                <w:color w:val="auto"/>
                <w:lang w:bidi="fr-FR"/>
              </w:rPr>
            </w:pPr>
            <w:r w:rsidRPr="00894C05">
              <w:rPr>
                <w:b/>
                <w:bCs/>
                <w:color w:val="auto"/>
                <w:lang w:bidi="fr-FR"/>
              </w:rPr>
              <w:t>Outils</w:t>
            </w:r>
            <w:r w:rsidRPr="00894C05">
              <w:rPr>
                <w:color w:val="auto"/>
                <w:lang w:bidi="fr-FR"/>
              </w:rPr>
              <w:t xml:space="preserve"> : Excel, R, </w:t>
            </w:r>
            <w:proofErr w:type="spellStart"/>
            <w:r w:rsidRPr="00894C05">
              <w:rPr>
                <w:color w:val="auto"/>
                <w:lang w:bidi="fr-FR"/>
              </w:rPr>
              <w:t>Rshiny</w:t>
            </w:r>
            <w:proofErr w:type="spellEnd"/>
            <w:r w:rsidRPr="00894C05">
              <w:rPr>
                <w:color w:val="auto"/>
                <w:lang w:bidi="fr-FR"/>
              </w:rPr>
              <w:t xml:space="preserve"> </w:t>
            </w:r>
          </w:p>
          <w:p w14:paraId="488D36E4" w14:textId="77777777" w:rsidR="00533D91" w:rsidRDefault="00533D91" w:rsidP="00533D91">
            <w:pPr>
              <w:pStyle w:val="Paragraphedeliste"/>
              <w:numPr>
                <w:ilvl w:val="0"/>
                <w:numId w:val="19"/>
              </w:numPr>
              <w:jc w:val="both"/>
              <w:rPr>
                <w:lang w:bidi="fr-FR"/>
              </w:rPr>
            </w:pPr>
            <w:r w:rsidRPr="00533D91">
              <w:rPr>
                <w:lang w:bidi="fr-FR"/>
              </w:rPr>
              <w:t xml:space="preserve">Conception d’un pipeline automatisé pour le nettoyage et la mise à jour des données </w:t>
            </w:r>
          </w:p>
          <w:p w14:paraId="7649D7EA" w14:textId="77777777" w:rsidR="00533D91" w:rsidRDefault="00533D91" w:rsidP="00533D91">
            <w:pPr>
              <w:pStyle w:val="Paragraphedeliste"/>
              <w:numPr>
                <w:ilvl w:val="0"/>
                <w:numId w:val="19"/>
              </w:numPr>
              <w:jc w:val="both"/>
              <w:rPr>
                <w:lang w:bidi="fr-FR"/>
              </w:rPr>
            </w:pPr>
            <w:r w:rsidRPr="00533D91">
              <w:rPr>
                <w:lang w:bidi="fr-FR"/>
              </w:rPr>
              <w:t>Validation de la qualité et de la cohérence des données à l’aide de tests statistiques (</w:t>
            </w:r>
            <w:r w:rsidRPr="00533D91">
              <w:rPr>
                <w:b/>
                <w:bCs/>
                <w:lang w:bidi="fr-FR"/>
              </w:rPr>
              <w:t>Tests de normalité, détection d’</w:t>
            </w:r>
            <w:proofErr w:type="spellStart"/>
            <w:r w:rsidRPr="00533D91">
              <w:rPr>
                <w:b/>
                <w:bCs/>
                <w:lang w:bidi="fr-FR"/>
              </w:rPr>
              <w:t>outliers</w:t>
            </w:r>
            <w:proofErr w:type="spellEnd"/>
            <w:r w:rsidRPr="00533D91">
              <w:rPr>
                <w:lang w:bidi="fr-FR"/>
              </w:rPr>
              <w:t xml:space="preserve">) </w:t>
            </w:r>
          </w:p>
          <w:p w14:paraId="645F8327" w14:textId="5B4D3BF3" w:rsidR="007B79B8" w:rsidRPr="007B79B8" w:rsidRDefault="00533D91" w:rsidP="00256739">
            <w:pPr>
              <w:pStyle w:val="Paragraphedeliste"/>
              <w:numPr>
                <w:ilvl w:val="0"/>
                <w:numId w:val="19"/>
              </w:numPr>
              <w:jc w:val="both"/>
              <w:rPr>
                <w:lang w:bidi="fr-FR"/>
              </w:rPr>
            </w:pPr>
            <w:r w:rsidRPr="00533D91">
              <w:rPr>
                <w:lang w:bidi="fr-FR"/>
              </w:rPr>
              <w:t>Modélisation prédictive avec méthodes statistiques (</w:t>
            </w:r>
            <w:r w:rsidRPr="00533D91">
              <w:rPr>
                <w:b/>
                <w:bCs/>
                <w:lang w:bidi="fr-FR"/>
              </w:rPr>
              <w:t>SARMA, Holt-Winters, régression</w:t>
            </w:r>
            <w:r w:rsidRPr="00533D91">
              <w:rPr>
                <w:lang w:bidi="fr-FR"/>
              </w:rPr>
              <w:t xml:space="preserve">) </w:t>
            </w:r>
          </w:p>
        </w:tc>
      </w:tr>
    </w:tbl>
    <w:p w14:paraId="386D5C4C" w14:textId="77777777" w:rsidR="0072227F" w:rsidRPr="0072227F" w:rsidRDefault="0072227F" w:rsidP="008A5C90"/>
    <w:sectPr w:rsidR="0072227F" w:rsidRPr="0072227F" w:rsidSect="00D441FF">
      <w:pgSz w:w="12240" w:h="15840" w:code="1"/>
      <w:pgMar w:top="680" w:right="454" w:bottom="680" w:left="45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1996E" w14:textId="77777777" w:rsidR="00BA58DF" w:rsidRDefault="00BA58DF" w:rsidP="00F316AD">
      <w:r>
        <w:separator/>
      </w:r>
    </w:p>
  </w:endnote>
  <w:endnote w:type="continuationSeparator" w:id="0">
    <w:p w14:paraId="1A521F2D" w14:textId="77777777" w:rsidR="00BA58DF" w:rsidRDefault="00BA58DF" w:rsidP="00F316AD">
      <w:r>
        <w:continuationSeparator/>
      </w:r>
    </w:p>
  </w:endnote>
  <w:endnote w:type="continuationNotice" w:id="1">
    <w:p w14:paraId="401AD76E" w14:textId="77777777" w:rsidR="00BA58DF" w:rsidRDefault="00BA58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3D08F" w14:textId="77777777" w:rsidR="00BA58DF" w:rsidRDefault="00BA58DF" w:rsidP="00F316AD">
      <w:r>
        <w:separator/>
      </w:r>
    </w:p>
  </w:footnote>
  <w:footnote w:type="continuationSeparator" w:id="0">
    <w:p w14:paraId="4D16755C" w14:textId="77777777" w:rsidR="00BA58DF" w:rsidRDefault="00BA58DF" w:rsidP="00F316AD">
      <w:r>
        <w:continuationSeparator/>
      </w:r>
    </w:p>
  </w:footnote>
  <w:footnote w:type="continuationNotice" w:id="1">
    <w:p w14:paraId="4FC7BB31" w14:textId="77777777" w:rsidR="00BA58DF" w:rsidRDefault="00BA58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64A8F4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F6F3EA" w:themeColor="accent5"/>
      </w:rPr>
    </w:lvl>
  </w:abstractNum>
  <w:abstractNum w:abstractNumId="1" w15:restartNumberingAfterBreak="0">
    <w:nsid w:val="03835828"/>
    <w:multiLevelType w:val="hybridMultilevel"/>
    <w:tmpl w:val="96829090"/>
    <w:lvl w:ilvl="0" w:tplc="98B01AEC">
      <w:numFmt w:val="bullet"/>
      <w:lvlText w:val="·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633F"/>
    <w:multiLevelType w:val="hybridMultilevel"/>
    <w:tmpl w:val="876E0DFC"/>
    <w:lvl w:ilvl="0" w:tplc="7F9E4160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F50A67"/>
    <w:multiLevelType w:val="hybridMultilevel"/>
    <w:tmpl w:val="D13C7F9A"/>
    <w:lvl w:ilvl="0" w:tplc="B560CAC8">
      <w:start w:val="1"/>
      <w:numFmt w:val="bullet"/>
      <w:pStyle w:val="Listepuces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D7109A"/>
    <w:multiLevelType w:val="hybridMultilevel"/>
    <w:tmpl w:val="13EA4230"/>
    <w:lvl w:ilvl="0" w:tplc="51163030">
      <w:start w:val="7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B02569A"/>
    <w:multiLevelType w:val="hybridMultilevel"/>
    <w:tmpl w:val="A0648F1A"/>
    <w:lvl w:ilvl="0" w:tplc="AD726B08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60FEA"/>
    <w:multiLevelType w:val="hybridMultilevel"/>
    <w:tmpl w:val="A7A4E0C2"/>
    <w:lvl w:ilvl="0" w:tplc="B0E604A6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65514D"/>
    <w:multiLevelType w:val="hybridMultilevel"/>
    <w:tmpl w:val="E2127F1A"/>
    <w:lvl w:ilvl="0" w:tplc="7C38EB70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151AF8"/>
    <w:multiLevelType w:val="hybridMultilevel"/>
    <w:tmpl w:val="1CF89CD8"/>
    <w:lvl w:ilvl="0" w:tplc="976A5C66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652F52"/>
    <w:multiLevelType w:val="hybridMultilevel"/>
    <w:tmpl w:val="E47861C4"/>
    <w:lvl w:ilvl="0" w:tplc="13EA7CA2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337AB"/>
    <w:multiLevelType w:val="hybridMultilevel"/>
    <w:tmpl w:val="E1449960"/>
    <w:lvl w:ilvl="0" w:tplc="488A5CBA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394804"/>
    <w:multiLevelType w:val="hybridMultilevel"/>
    <w:tmpl w:val="EB2EC6A2"/>
    <w:lvl w:ilvl="0" w:tplc="98B01AEC">
      <w:numFmt w:val="bullet"/>
      <w:lvlText w:val="·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1C01AD"/>
    <w:multiLevelType w:val="hybridMultilevel"/>
    <w:tmpl w:val="9588119A"/>
    <w:lvl w:ilvl="0" w:tplc="55482966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7A36CE"/>
    <w:multiLevelType w:val="hybridMultilevel"/>
    <w:tmpl w:val="E32497B0"/>
    <w:lvl w:ilvl="0" w:tplc="B4941020">
      <w:start w:val="7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="Times New Roman (Body CS)" w:hint="default"/>
        <w:b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AF6193"/>
    <w:multiLevelType w:val="hybridMultilevel"/>
    <w:tmpl w:val="7A687AC0"/>
    <w:lvl w:ilvl="0" w:tplc="54129730">
      <w:numFmt w:val="bullet"/>
      <w:lvlText w:val="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B613B9"/>
    <w:multiLevelType w:val="hybridMultilevel"/>
    <w:tmpl w:val="A4083D12"/>
    <w:lvl w:ilvl="0" w:tplc="98B01AEC">
      <w:numFmt w:val="bullet"/>
      <w:lvlText w:val="·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color w:val="404040"/>
        <w:spacing w:val="0"/>
        <w:w w:val="100"/>
        <w:sz w:val="22"/>
        <w:szCs w:val="22"/>
        <w:lang w:val="fr-FR" w:eastAsia="en-US" w:bidi="ar-SA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A11172"/>
    <w:multiLevelType w:val="hybridMultilevel"/>
    <w:tmpl w:val="D180B434"/>
    <w:lvl w:ilvl="0" w:tplc="706EAC84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D87ADE"/>
    <w:multiLevelType w:val="hybridMultilevel"/>
    <w:tmpl w:val="CD7215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F0A09E6"/>
    <w:multiLevelType w:val="hybridMultilevel"/>
    <w:tmpl w:val="ADCC1B2E"/>
    <w:lvl w:ilvl="0" w:tplc="A224B566">
      <w:start w:val="7"/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="Times New Roman (Body C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500427">
    <w:abstractNumId w:val="0"/>
  </w:num>
  <w:num w:numId="2" w16cid:durableId="1137796067">
    <w:abstractNumId w:val="3"/>
  </w:num>
  <w:num w:numId="3" w16cid:durableId="46225900">
    <w:abstractNumId w:val="17"/>
  </w:num>
  <w:num w:numId="4" w16cid:durableId="1029184295">
    <w:abstractNumId w:val="5"/>
  </w:num>
  <w:num w:numId="5" w16cid:durableId="1116828590">
    <w:abstractNumId w:val="7"/>
  </w:num>
  <w:num w:numId="6" w16cid:durableId="1395615879">
    <w:abstractNumId w:val="18"/>
  </w:num>
  <w:num w:numId="7" w16cid:durableId="31149171">
    <w:abstractNumId w:val="9"/>
  </w:num>
  <w:num w:numId="8" w16cid:durableId="594286898">
    <w:abstractNumId w:val="16"/>
  </w:num>
  <w:num w:numId="9" w16cid:durableId="36706459">
    <w:abstractNumId w:val="4"/>
  </w:num>
  <w:num w:numId="10" w16cid:durableId="1505821537">
    <w:abstractNumId w:val="2"/>
  </w:num>
  <w:num w:numId="11" w16cid:durableId="533231074">
    <w:abstractNumId w:val="10"/>
  </w:num>
  <w:num w:numId="12" w16cid:durableId="979961497">
    <w:abstractNumId w:val="13"/>
  </w:num>
  <w:num w:numId="13" w16cid:durableId="184708729">
    <w:abstractNumId w:val="6"/>
  </w:num>
  <w:num w:numId="14" w16cid:durableId="878473841">
    <w:abstractNumId w:val="12"/>
  </w:num>
  <w:num w:numId="15" w16cid:durableId="1143962960">
    <w:abstractNumId w:val="8"/>
  </w:num>
  <w:num w:numId="16" w16cid:durableId="1460806140">
    <w:abstractNumId w:val="15"/>
  </w:num>
  <w:num w:numId="17" w16cid:durableId="2144276384">
    <w:abstractNumId w:val="14"/>
  </w:num>
  <w:num w:numId="18" w16cid:durableId="808327060">
    <w:abstractNumId w:val="11"/>
  </w:num>
  <w:num w:numId="19" w16cid:durableId="1418555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52"/>
    <w:rsid w:val="0001399F"/>
    <w:rsid w:val="000355C2"/>
    <w:rsid w:val="00041641"/>
    <w:rsid w:val="000428EF"/>
    <w:rsid w:val="0004370A"/>
    <w:rsid w:val="00046214"/>
    <w:rsid w:val="00063DDC"/>
    <w:rsid w:val="000737B2"/>
    <w:rsid w:val="0007690E"/>
    <w:rsid w:val="0009273C"/>
    <w:rsid w:val="000949DB"/>
    <w:rsid w:val="00095D41"/>
    <w:rsid w:val="00096A49"/>
    <w:rsid w:val="000A4802"/>
    <w:rsid w:val="000C4D8A"/>
    <w:rsid w:val="000C5404"/>
    <w:rsid w:val="000D4E57"/>
    <w:rsid w:val="000D5229"/>
    <w:rsid w:val="000E1D44"/>
    <w:rsid w:val="000E4C32"/>
    <w:rsid w:val="000F2510"/>
    <w:rsid w:val="000F2D44"/>
    <w:rsid w:val="000F42E0"/>
    <w:rsid w:val="00104145"/>
    <w:rsid w:val="0012458F"/>
    <w:rsid w:val="001313CF"/>
    <w:rsid w:val="001378F3"/>
    <w:rsid w:val="00162FD2"/>
    <w:rsid w:val="00163282"/>
    <w:rsid w:val="001739CD"/>
    <w:rsid w:val="001755AB"/>
    <w:rsid w:val="00183E89"/>
    <w:rsid w:val="001A375F"/>
    <w:rsid w:val="001B4125"/>
    <w:rsid w:val="001E50B8"/>
    <w:rsid w:val="001F1F0D"/>
    <w:rsid w:val="00205A46"/>
    <w:rsid w:val="0020696E"/>
    <w:rsid w:val="00225BAE"/>
    <w:rsid w:val="002356A2"/>
    <w:rsid w:val="0024775A"/>
    <w:rsid w:val="00256739"/>
    <w:rsid w:val="0026286B"/>
    <w:rsid w:val="00263514"/>
    <w:rsid w:val="0026642D"/>
    <w:rsid w:val="00282B92"/>
    <w:rsid w:val="002B2302"/>
    <w:rsid w:val="002D1060"/>
    <w:rsid w:val="002D12DA"/>
    <w:rsid w:val="002D4AEB"/>
    <w:rsid w:val="002D4CA7"/>
    <w:rsid w:val="002E5490"/>
    <w:rsid w:val="002F544F"/>
    <w:rsid w:val="003019B2"/>
    <w:rsid w:val="00331E78"/>
    <w:rsid w:val="00343F1A"/>
    <w:rsid w:val="0034688D"/>
    <w:rsid w:val="003879B7"/>
    <w:rsid w:val="003A5476"/>
    <w:rsid w:val="003B34F6"/>
    <w:rsid w:val="003B5713"/>
    <w:rsid w:val="0040233B"/>
    <w:rsid w:val="00402DF5"/>
    <w:rsid w:val="00426BAB"/>
    <w:rsid w:val="00426DAF"/>
    <w:rsid w:val="00427D97"/>
    <w:rsid w:val="004907DE"/>
    <w:rsid w:val="004B07F1"/>
    <w:rsid w:val="004C6953"/>
    <w:rsid w:val="004D0A7D"/>
    <w:rsid w:val="00507AFD"/>
    <w:rsid w:val="00507E93"/>
    <w:rsid w:val="00511A6E"/>
    <w:rsid w:val="0051454E"/>
    <w:rsid w:val="00521D43"/>
    <w:rsid w:val="00533D91"/>
    <w:rsid w:val="00535EE8"/>
    <w:rsid w:val="00536047"/>
    <w:rsid w:val="00550C49"/>
    <w:rsid w:val="005609DD"/>
    <w:rsid w:val="0056538C"/>
    <w:rsid w:val="005675E7"/>
    <w:rsid w:val="0057534A"/>
    <w:rsid w:val="005872B1"/>
    <w:rsid w:val="0059327D"/>
    <w:rsid w:val="005E638B"/>
    <w:rsid w:val="00605A5B"/>
    <w:rsid w:val="00611050"/>
    <w:rsid w:val="00613381"/>
    <w:rsid w:val="00636A37"/>
    <w:rsid w:val="00652B25"/>
    <w:rsid w:val="00663D85"/>
    <w:rsid w:val="00672A17"/>
    <w:rsid w:val="006818E7"/>
    <w:rsid w:val="00685AC2"/>
    <w:rsid w:val="006A5E6D"/>
    <w:rsid w:val="006C4F4E"/>
    <w:rsid w:val="006C60E6"/>
    <w:rsid w:val="006C7F01"/>
    <w:rsid w:val="006D30E5"/>
    <w:rsid w:val="006E70D3"/>
    <w:rsid w:val="007221B0"/>
    <w:rsid w:val="0072227F"/>
    <w:rsid w:val="00726FF8"/>
    <w:rsid w:val="0074349C"/>
    <w:rsid w:val="0075038B"/>
    <w:rsid w:val="007639F9"/>
    <w:rsid w:val="00775C36"/>
    <w:rsid w:val="007B0F94"/>
    <w:rsid w:val="007B79B8"/>
    <w:rsid w:val="007C14FA"/>
    <w:rsid w:val="007D4552"/>
    <w:rsid w:val="007E3664"/>
    <w:rsid w:val="00806472"/>
    <w:rsid w:val="00815943"/>
    <w:rsid w:val="00843C42"/>
    <w:rsid w:val="008530FF"/>
    <w:rsid w:val="00860DB6"/>
    <w:rsid w:val="00872970"/>
    <w:rsid w:val="0088104A"/>
    <w:rsid w:val="00885E26"/>
    <w:rsid w:val="00894C05"/>
    <w:rsid w:val="00896FA4"/>
    <w:rsid w:val="008A5C90"/>
    <w:rsid w:val="008B045B"/>
    <w:rsid w:val="008B507E"/>
    <w:rsid w:val="008C1972"/>
    <w:rsid w:val="008C71A3"/>
    <w:rsid w:val="008E7FF8"/>
    <w:rsid w:val="00946FAC"/>
    <w:rsid w:val="00987486"/>
    <w:rsid w:val="0099359E"/>
    <w:rsid w:val="009941DA"/>
    <w:rsid w:val="00996C62"/>
    <w:rsid w:val="009A2833"/>
    <w:rsid w:val="009D288A"/>
    <w:rsid w:val="009F0882"/>
    <w:rsid w:val="009F444D"/>
    <w:rsid w:val="00A04952"/>
    <w:rsid w:val="00A10D34"/>
    <w:rsid w:val="00A25D66"/>
    <w:rsid w:val="00A30F44"/>
    <w:rsid w:val="00A351D9"/>
    <w:rsid w:val="00A70004"/>
    <w:rsid w:val="00A77921"/>
    <w:rsid w:val="00A80034"/>
    <w:rsid w:val="00A93761"/>
    <w:rsid w:val="00AC7FE9"/>
    <w:rsid w:val="00AD0DB9"/>
    <w:rsid w:val="00AD15A9"/>
    <w:rsid w:val="00B0782D"/>
    <w:rsid w:val="00B111F4"/>
    <w:rsid w:val="00B2124F"/>
    <w:rsid w:val="00B30ADF"/>
    <w:rsid w:val="00B575FB"/>
    <w:rsid w:val="00B6190E"/>
    <w:rsid w:val="00BA22A4"/>
    <w:rsid w:val="00BA58DF"/>
    <w:rsid w:val="00BB32A4"/>
    <w:rsid w:val="00BB4BA8"/>
    <w:rsid w:val="00BC5D73"/>
    <w:rsid w:val="00BD4217"/>
    <w:rsid w:val="00BF4DF9"/>
    <w:rsid w:val="00C02959"/>
    <w:rsid w:val="00C03BF9"/>
    <w:rsid w:val="00C07016"/>
    <w:rsid w:val="00C10545"/>
    <w:rsid w:val="00C1095A"/>
    <w:rsid w:val="00C40429"/>
    <w:rsid w:val="00C438E2"/>
    <w:rsid w:val="00C43FE1"/>
    <w:rsid w:val="00C4769F"/>
    <w:rsid w:val="00C525DE"/>
    <w:rsid w:val="00C55D85"/>
    <w:rsid w:val="00C63B14"/>
    <w:rsid w:val="00C66E8A"/>
    <w:rsid w:val="00C81523"/>
    <w:rsid w:val="00C95A9B"/>
    <w:rsid w:val="00CA2273"/>
    <w:rsid w:val="00CA2A8D"/>
    <w:rsid w:val="00CC5379"/>
    <w:rsid w:val="00CC7254"/>
    <w:rsid w:val="00CD50FD"/>
    <w:rsid w:val="00CD53BF"/>
    <w:rsid w:val="00D052D2"/>
    <w:rsid w:val="00D14DA3"/>
    <w:rsid w:val="00D2725B"/>
    <w:rsid w:val="00D441FF"/>
    <w:rsid w:val="00D47124"/>
    <w:rsid w:val="00D575D3"/>
    <w:rsid w:val="00D63690"/>
    <w:rsid w:val="00D64184"/>
    <w:rsid w:val="00D70B91"/>
    <w:rsid w:val="00D747F5"/>
    <w:rsid w:val="00DA0D2A"/>
    <w:rsid w:val="00DA31B4"/>
    <w:rsid w:val="00DA74E2"/>
    <w:rsid w:val="00DD5D7B"/>
    <w:rsid w:val="00DD6653"/>
    <w:rsid w:val="00DD6BE7"/>
    <w:rsid w:val="00DE00E6"/>
    <w:rsid w:val="00E15624"/>
    <w:rsid w:val="00E244D1"/>
    <w:rsid w:val="00E50452"/>
    <w:rsid w:val="00E863B1"/>
    <w:rsid w:val="00E86958"/>
    <w:rsid w:val="00E878DD"/>
    <w:rsid w:val="00EA0A2E"/>
    <w:rsid w:val="00EB4F4F"/>
    <w:rsid w:val="00EC2609"/>
    <w:rsid w:val="00ED6DD1"/>
    <w:rsid w:val="00EE2888"/>
    <w:rsid w:val="00F003B0"/>
    <w:rsid w:val="00F13F04"/>
    <w:rsid w:val="00F2368E"/>
    <w:rsid w:val="00F316AD"/>
    <w:rsid w:val="00F37DD3"/>
    <w:rsid w:val="00F4501B"/>
    <w:rsid w:val="00F710C2"/>
    <w:rsid w:val="00F82507"/>
    <w:rsid w:val="00F9775D"/>
    <w:rsid w:val="00FE7473"/>
    <w:rsid w:val="00FF7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639D8"/>
  <w15:chartTrackingRefBased/>
  <w15:docId w15:val="{E83A654C-074F-49FF-9378-812C179B1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iPriority="1" w:qFormat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F42E0"/>
    <w:pPr>
      <w:spacing w:line="280" w:lineRule="exact"/>
    </w:pPr>
    <w:rPr>
      <w:rFonts w:cs="Times New Roman (Body CS)"/>
      <w:color w:val="000000" w:themeColor="text1"/>
      <w:sz w:val="18"/>
    </w:rPr>
  </w:style>
  <w:style w:type="paragraph" w:styleId="Titre1">
    <w:name w:val="heading 1"/>
    <w:basedOn w:val="Normal"/>
    <w:next w:val="Normal"/>
    <w:link w:val="Titre1Car"/>
    <w:uiPriority w:val="2"/>
    <w:qFormat/>
    <w:rsid w:val="000F42E0"/>
    <w:pPr>
      <w:spacing w:before="80" w:after="80"/>
      <w:outlineLvl w:val="0"/>
    </w:pPr>
    <w:rPr>
      <w:rFonts w:asciiTheme="majorHAnsi" w:hAnsiTheme="majorHAnsi"/>
      <w:color w:val="3C3388" w:themeColor="accent6"/>
      <w:sz w:val="28"/>
    </w:rPr>
  </w:style>
  <w:style w:type="paragraph" w:styleId="Titre2">
    <w:name w:val="heading 2"/>
    <w:basedOn w:val="Normal"/>
    <w:next w:val="Normal"/>
    <w:link w:val="Titre2Car"/>
    <w:uiPriority w:val="3"/>
    <w:qFormat/>
    <w:rsid w:val="00343F1A"/>
    <w:pPr>
      <w:outlineLvl w:val="1"/>
    </w:pPr>
    <w:rPr>
      <w:caps/>
      <w:sz w:val="1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5872B1"/>
    <w:rPr>
      <w:rFonts w:cs="Times New Roman (Body CS)"/>
      <w:color w:val="000000" w:themeColor="text1"/>
      <w:sz w:val="20"/>
    </w:rPr>
  </w:style>
  <w:style w:type="paragraph" w:styleId="Pieddepage">
    <w:name w:val="footer"/>
    <w:basedOn w:val="Normal"/>
    <w:link w:val="Pieddepage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5872B1"/>
    <w:rPr>
      <w:rFonts w:cs="Times New Roman (Body CS)"/>
      <w:color w:val="000000" w:themeColor="text1"/>
      <w:sz w:val="20"/>
    </w:rPr>
  </w:style>
  <w:style w:type="table" w:styleId="Grilledutableau">
    <w:name w:val="Table Grid"/>
    <w:basedOn w:val="Tableau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qFormat/>
    <w:rsid w:val="00EB4F4F"/>
    <w:pPr>
      <w:spacing w:line="240" w:lineRule="auto"/>
    </w:pPr>
    <w:rPr>
      <w:rFonts w:asciiTheme="majorHAnsi" w:hAnsiTheme="majorHAnsi"/>
      <w:color w:val="3C3388" w:themeColor="accent6"/>
      <w:sz w:val="72"/>
    </w:rPr>
  </w:style>
  <w:style w:type="character" w:customStyle="1" w:styleId="TitreCar">
    <w:name w:val="Titre Car"/>
    <w:basedOn w:val="Policepardfaut"/>
    <w:link w:val="Titre"/>
    <w:rsid w:val="00EB4F4F"/>
    <w:rPr>
      <w:rFonts w:asciiTheme="majorHAnsi" w:hAnsiTheme="majorHAnsi" w:cs="Times New Roman (Body CS)"/>
      <w:color w:val="3C3388" w:themeColor="accent6"/>
      <w:sz w:val="72"/>
    </w:rPr>
  </w:style>
  <w:style w:type="paragraph" w:styleId="Sous-titre">
    <w:name w:val="Subtitle"/>
    <w:basedOn w:val="Normal"/>
    <w:next w:val="Normal"/>
    <w:link w:val="Sous-titreCar"/>
    <w:uiPriority w:val="1"/>
    <w:qFormat/>
    <w:rsid w:val="00E50452"/>
    <w:rPr>
      <w:sz w:val="28"/>
    </w:rPr>
  </w:style>
  <w:style w:type="character" w:customStyle="1" w:styleId="Sous-titreCar">
    <w:name w:val="Sous-titre Car"/>
    <w:basedOn w:val="Policepardfaut"/>
    <w:link w:val="Sous-titre"/>
    <w:uiPriority w:val="1"/>
    <w:rsid w:val="00E50452"/>
    <w:rPr>
      <w:rFonts w:cs="Times New Roman (Body CS)"/>
      <w:color w:val="000000" w:themeColor="text1"/>
      <w:sz w:val="28"/>
    </w:rPr>
  </w:style>
  <w:style w:type="character" w:customStyle="1" w:styleId="Titre1Car">
    <w:name w:val="Titre 1 Car"/>
    <w:basedOn w:val="Policepardfaut"/>
    <w:link w:val="Titre1"/>
    <w:uiPriority w:val="2"/>
    <w:rsid w:val="000F42E0"/>
    <w:rPr>
      <w:rFonts w:asciiTheme="majorHAnsi" w:hAnsiTheme="majorHAnsi" w:cs="Times New Roman (Body CS)"/>
      <w:color w:val="3C3388" w:themeColor="accent6"/>
      <w:sz w:val="28"/>
    </w:rPr>
  </w:style>
  <w:style w:type="character" w:styleId="Lienhypertexte">
    <w:name w:val="Hyperlink"/>
    <w:basedOn w:val="Policepardfaut"/>
    <w:uiPriority w:val="99"/>
    <w:semiHidden/>
    <w:rsid w:val="005872B1"/>
    <w:rPr>
      <w:color w:val="0563C1" w:themeColor="hyperlink"/>
      <w:u w:val="single"/>
    </w:rPr>
  </w:style>
  <w:style w:type="character" w:customStyle="1" w:styleId="Titre2Car">
    <w:name w:val="Titre 2 Car"/>
    <w:basedOn w:val="Policepardfaut"/>
    <w:link w:val="Titre2"/>
    <w:uiPriority w:val="3"/>
    <w:rsid w:val="00343F1A"/>
    <w:rPr>
      <w:rFonts w:cs="Times New Roman (Body CS)"/>
      <w:caps/>
      <w:color w:val="000000" w:themeColor="text1"/>
      <w:sz w:val="16"/>
    </w:rPr>
  </w:style>
  <w:style w:type="character" w:styleId="Textedelespacerserv">
    <w:name w:val="Placeholder Text"/>
    <w:basedOn w:val="Policepardfaut"/>
    <w:uiPriority w:val="99"/>
    <w:semiHidden/>
    <w:rsid w:val="00A77921"/>
    <w:rPr>
      <w:color w:val="808080"/>
    </w:rPr>
  </w:style>
  <w:style w:type="table" w:customStyle="1" w:styleId="Style1">
    <w:name w:val="Style 1"/>
    <w:basedOn w:val="TableauNormal"/>
    <w:uiPriority w:val="99"/>
    <w:rsid w:val="00183E89"/>
    <w:tblPr>
      <w:tblBorders>
        <w:top w:val="single" w:sz="12" w:space="0" w:color="B7E5ED" w:themeColor="accent4"/>
        <w:insideV w:val="single" w:sz="12" w:space="0" w:color="B7E5ED" w:themeColor="accent4"/>
      </w:tblBorders>
    </w:tblPr>
    <w:tcPr>
      <w:tcMar>
        <w:top w:w="144" w:type="dxa"/>
        <w:left w:w="288" w:type="dxa"/>
        <w:bottom w:w="144" w:type="dxa"/>
        <w:right w:w="288" w:type="dxa"/>
      </w:tcMar>
    </w:tcPr>
  </w:style>
  <w:style w:type="paragraph" w:customStyle="1" w:styleId="Listepuces1">
    <w:name w:val="Liste à puces1"/>
    <w:basedOn w:val="Normal"/>
    <w:uiPriority w:val="7"/>
    <w:qFormat/>
    <w:rsid w:val="00A70004"/>
    <w:pPr>
      <w:numPr>
        <w:numId w:val="2"/>
      </w:numPr>
      <w:spacing w:line="320" w:lineRule="exact"/>
      <w:ind w:left="360"/>
    </w:pPr>
  </w:style>
  <w:style w:type="character" w:styleId="Accentuation">
    <w:name w:val="Emphasis"/>
    <w:uiPriority w:val="20"/>
    <w:rsid w:val="00EB4F4F"/>
    <w:rPr>
      <w:b/>
      <w:color w:val="3C3388" w:themeColor="accent6"/>
    </w:rPr>
  </w:style>
  <w:style w:type="character" w:styleId="Mentionnonrsolue">
    <w:name w:val="Unresolved Mention"/>
    <w:basedOn w:val="Policepardfaut"/>
    <w:uiPriority w:val="99"/>
    <w:semiHidden/>
    <w:unhideWhenUsed/>
    <w:rsid w:val="00A04952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semiHidden/>
    <w:qFormat/>
    <w:rsid w:val="00D441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www.linkedin.com/in/yamina-benferlou-9880ba329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yaminabenferlou.github.io/mon-portfolio/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yaminabenferlou.github.io/Mon-site-web/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mailto:yaminabenferlou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yamin\AppData\Roaming\Microsoft\Templates\Curriculum%20vitae%20de%20base%20en%20management.dotx" TargetMode="External"/></Relationships>
</file>

<file path=word/theme/theme1.xml><?xml version="1.0" encoding="utf-8"?>
<a:theme xmlns:a="http://schemas.openxmlformats.org/drawingml/2006/main" name="ModernResume">
  <a:themeElements>
    <a:clrScheme name="Custom 29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1309A8"/>
      </a:accent1>
      <a:accent2>
        <a:srgbClr val="875BBB"/>
      </a:accent2>
      <a:accent3>
        <a:srgbClr val="EB433D"/>
      </a:accent3>
      <a:accent4>
        <a:srgbClr val="B7E5ED"/>
      </a:accent4>
      <a:accent5>
        <a:srgbClr val="F6F3EA"/>
      </a:accent5>
      <a:accent6>
        <a:srgbClr val="3C3388"/>
      </a:accent6>
      <a:hlink>
        <a:srgbClr val="0563C1"/>
      </a:hlink>
      <a:folHlink>
        <a:srgbClr val="954F72"/>
      </a:folHlink>
    </a:clrScheme>
    <a:fontScheme name="Custom 77">
      <a:majorFont>
        <a:latin typeface="Bookman Old Style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313D981-C315-49E2-9ABC-2A1D69C917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51CCEE89-4625-42BE-BB0A-E49AA93124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AD52F5C-1A61-45FE-97F5-ECE264B4BE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Curriculum vitae de base en management</Template>
  <TotalTime>3131</TotalTime>
  <Pages>1</Pages>
  <Words>442</Words>
  <Characters>2431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YAMINA 24</dc:creator>
  <cp:keywords/>
  <dc:description/>
  <cp:lastModifiedBy>Yamina BENFERLOU</cp:lastModifiedBy>
  <cp:revision>6</cp:revision>
  <cp:lastPrinted>2026-02-27T14:50:00Z</cp:lastPrinted>
  <dcterms:created xsi:type="dcterms:W3CDTF">2026-02-27T14:49:00Z</dcterms:created>
  <dcterms:modified xsi:type="dcterms:W3CDTF">2026-03-01T18:58:00Z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